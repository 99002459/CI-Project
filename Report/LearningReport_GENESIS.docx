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4EE21FAD" w:rsidR="00746D2E" w:rsidRDefault="00500292" w:rsidP="00746D2E">
      <w:pPr>
        <w:tabs>
          <w:tab w:val="left" w:pos="9630"/>
        </w:tabs>
        <w:ind w:firstLine="0"/>
        <w:jc w:val="both"/>
        <w:rPr>
          <w:rFonts w:ascii="Arial" w:hAnsi="Arial" w:cs="Arial"/>
          <w:sz w:val="18"/>
        </w:rPr>
      </w:pPr>
      <w:r w:rsidRPr="00D33911">
        <w:rPr>
          <w:rFonts w:ascii="Arial" w:hAnsi="Arial" w:cs="Arial"/>
          <w:noProof/>
          <w:lang w:bidi="ar-SA"/>
        </w:rPr>
        <w:drawing>
          <wp:anchor distT="0" distB="0" distL="114300" distR="114300" simplePos="0" relativeHeight="251648512" behindDoc="0" locked="0" layoutInCell="1" allowOverlap="1" wp14:anchorId="48DC9B2A" wp14:editId="46596183">
            <wp:simplePos x="0" y="0"/>
            <wp:positionH relativeFrom="page">
              <wp:posOffset>-46104</wp:posOffset>
            </wp:positionH>
            <wp:positionV relativeFrom="paragraph">
              <wp:posOffset>-545566</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114300" distR="114300" simplePos="0" relativeHeight="251656704" behindDoc="0" locked="0" layoutInCell="1" allowOverlap="1" wp14:anchorId="48DC9B2C" wp14:editId="53E60BB5">
                <wp:simplePos x="0" y="0"/>
                <wp:positionH relativeFrom="column">
                  <wp:posOffset>185858</wp:posOffset>
                </wp:positionH>
                <wp:positionV relativeFrom="paragraph">
                  <wp:posOffset>-169049</wp:posOffset>
                </wp:positionV>
                <wp:extent cx="4770013" cy="1231900"/>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4770013" cy="123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DF4C5C" w14:textId="77777777" w:rsidR="0051498C" w:rsidRDefault="0051498C" w:rsidP="00860730">
                            <w:pPr>
                              <w:jc w:val="center"/>
                              <w:rPr>
                                <w:rFonts w:ascii="Arial" w:hAnsi="Arial" w:cs="Arial"/>
                                <w:sz w:val="56"/>
                              </w:rPr>
                            </w:pPr>
                            <w:r>
                              <w:rPr>
                                <w:rFonts w:ascii="Arial" w:hAnsi="Arial" w:cs="Arial"/>
                                <w:sz w:val="56"/>
                              </w:rPr>
                              <w:t xml:space="preserve">Learning Report – </w:t>
                            </w:r>
                          </w:p>
                          <w:p w14:paraId="48DC9B5B" w14:textId="76812EC6" w:rsidR="0051498C" w:rsidRPr="00F40045" w:rsidRDefault="0051498C" w:rsidP="00860730">
                            <w:pPr>
                              <w:jc w:val="center"/>
                              <w:rPr>
                                <w:rFonts w:ascii="Arial" w:hAnsi="Arial" w:cs="Arial"/>
                                <w:sz w:val="56"/>
                              </w:rPr>
                            </w:pPr>
                            <w:r>
                              <w:rPr>
                                <w:rFonts w:ascii="Arial" w:hAnsi="Arial" w:cs="Arial"/>
                                <w:sz w:val="56"/>
                              </w:rPr>
                              <w:t>Voice Controlled DC Motor</w:t>
                            </w:r>
                          </w:p>
                          <w:p w14:paraId="48DC9B5C" w14:textId="77777777" w:rsidR="0051498C" w:rsidRPr="00F40045" w:rsidRDefault="0051498C" w:rsidP="00860730">
                            <w:pPr>
                              <w:jc w:val="center"/>
                              <w:rPr>
                                <w:rFonts w:ascii="Arial" w:hAnsi="Arial" w:cs="Arial"/>
                                <w:iCs/>
                                <w:color w:val="000000" w:themeColor="text1"/>
                                <w:sz w:val="28"/>
                                <w:szCs w:val="30"/>
                                <w:lang w:val="it-IT"/>
                              </w:rPr>
                            </w:pPr>
                          </w:p>
                          <w:p w14:paraId="48DC9B5D" w14:textId="77777777" w:rsidR="0051498C" w:rsidRPr="00F40045" w:rsidRDefault="0051498C" w:rsidP="00860730">
                            <w:pPr>
                              <w:jc w:val="center"/>
                              <w:rPr>
                                <w:rFonts w:ascii="Arial" w:hAnsi="Arial" w:cs="Arial"/>
                                <w:iCs/>
                                <w:color w:val="000000" w:themeColor="text1"/>
                                <w:sz w:val="28"/>
                                <w:szCs w:val="30"/>
                                <w:lang w:val="it-IT"/>
                              </w:rPr>
                            </w:pPr>
                          </w:p>
                          <w:p w14:paraId="48DC9B5E" w14:textId="77777777" w:rsidR="0051498C" w:rsidRPr="00F40045" w:rsidRDefault="0051498C"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51498C" w:rsidRPr="00F40045" w:rsidRDefault="0051498C" w:rsidP="00860730">
                            <w:pPr>
                              <w:jc w:val="center"/>
                              <w:rPr>
                                <w:rFonts w:ascii="Arial" w:hAnsi="Arial" w:cs="Arial"/>
                                <w:iCs/>
                                <w:color w:val="000000" w:themeColor="text1"/>
                                <w:sz w:val="28"/>
                                <w:szCs w:val="30"/>
                                <w:lang w:val="it-IT"/>
                              </w:rPr>
                            </w:pPr>
                          </w:p>
                          <w:p w14:paraId="48DC9B60" w14:textId="77777777" w:rsidR="0051498C" w:rsidRPr="00417AA7" w:rsidRDefault="0051498C"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14.65pt;margin-top:-13.3pt;width:375.6pt;height:9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" filled="f" stroked="f" strokeweight=".5pt">
                <v:textbox>
                  <w:txbxContent>
                    <w:p w14:paraId="29DF4C5C" w14:textId="77777777" w:rsidR="0051498C" w:rsidRDefault="0051498C" w:rsidP="00860730">
                      <w:pPr>
                        <w:jc w:val="center"/>
                        <w:rPr>
                          <w:rFonts w:ascii="Arial" w:hAnsi="Arial" w:cs="Arial"/>
                          <w:sz w:val="56"/>
                        </w:rPr>
                      </w:pPr>
                      <w:r>
                        <w:rPr>
                          <w:rFonts w:ascii="Arial" w:hAnsi="Arial" w:cs="Arial"/>
                          <w:sz w:val="56"/>
                        </w:rPr>
                        <w:t xml:space="preserve">Learning Report – </w:t>
                      </w:r>
                    </w:p>
                    <w:p w14:paraId="48DC9B5B" w14:textId="76812EC6" w:rsidR="0051498C" w:rsidRPr="00F40045" w:rsidRDefault="0051498C" w:rsidP="00860730">
                      <w:pPr>
                        <w:jc w:val="center"/>
                        <w:rPr>
                          <w:rFonts w:ascii="Arial" w:hAnsi="Arial" w:cs="Arial"/>
                          <w:sz w:val="56"/>
                        </w:rPr>
                      </w:pPr>
                      <w:r>
                        <w:rPr>
                          <w:rFonts w:ascii="Arial" w:hAnsi="Arial" w:cs="Arial"/>
                          <w:sz w:val="56"/>
                        </w:rPr>
                        <w:t>Voice Controlled DC Motor</w:t>
                      </w:r>
                    </w:p>
                    <w:p w14:paraId="48DC9B5C" w14:textId="77777777" w:rsidR="0051498C" w:rsidRPr="00F40045" w:rsidRDefault="0051498C" w:rsidP="00860730">
                      <w:pPr>
                        <w:jc w:val="center"/>
                        <w:rPr>
                          <w:rFonts w:ascii="Arial" w:hAnsi="Arial" w:cs="Arial"/>
                          <w:iCs/>
                          <w:color w:val="000000" w:themeColor="text1"/>
                          <w:sz w:val="28"/>
                          <w:szCs w:val="30"/>
                          <w:lang w:val="it-IT"/>
                        </w:rPr>
                      </w:pPr>
                    </w:p>
                    <w:p w14:paraId="48DC9B5D" w14:textId="77777777" w:rsidR="0051498C" w:rsidRPr="00F40045" w:rsidRDefault="0051498C" w:rsidP="00860730">
                      <w:pPr>
                        <w:jc w:val="center"/>
                        <w:rPr>
                          <w:rFonts w:ascii="Arial" w:hAnsi="Arial" w:cs="Arial"/>
                          <w:iCs/>
                          <w:color w:val="000000" w:themeColor="text1"/>
                          <w:sz w:val="28"/>
                          <w:szCs w:val="30"/>
                          <w:lang w:val="it-IT"/>
                        </w:rPr>
                      </w:pPr>
                    </w:p>
                    <w:p w14:paraId="48DC9B5E" w14:textId="77777777" w:rsidR="0051498C" w:rsidRPr="00F40045" w:rsidRDefault="0051498C"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51498C" w:rsidRPr="00F40045" w:rsidRDefault="0051498C" w:rsidP="00860730">
                      <w:pPr>
                        <w:jc w:val="center"/>
                        <w:rPr>
                          <w:rFonts w:ascii="Arial" w:hAnsi="Arial" w:cs="Arial"/>
                          <w:iCs/>
                          <w:color w:val="000000" w:themeColor="text1"/>
                          <w:sz w:val="28"/>
                          <w:szCs w:val="30"/>
                          <w:lang w:val="it-IT"/>
                        </w:rPr>
                      </w:pPr>
                    </w:p>
                    <w:p w14:paraId="48DC9B60" w14:textId="77777777" w:rsidR="0051498C" w:rsidRPr="00417AA7" w:rsidRDefault="0051498C" w:rsidP="00860730">
                      <w:pPr>
                        <w:jc w:val="center"/>
                        <w:rPr>
                          <w:rFonts w:ascii="Arial" w:hAnsi="Arial" w:cs="Arial"/>
                          <w:sz w:val="24"/>
                          <w:szCs w:val="24"/>
                        </w:rPr>
                      </w:pPr>
                    </w:p>
                  </w:txbxContent>
                </v:textbox>
              </v:shape>
            </w:pict>
          </mc:Fallback>
        </mc:AlternateContent>
      </w:r>
      <w:r w:rsidR="00860730" w:rsidRPr="005E3A9E">
        <w:rPr>
          <w:rFonts w:ascii="Arial" w:hAnsi="Arial" w:cs="Arial"/>
          <w:noProof/>
          <w:sz w:val="18"/>
          <w:lang w:bidi="ar-SA"/>
        </w:rPr>
        <mc:AlternateContent>
          <mc:Choice Requires="wpg">
            <w:drawing>
              <wp:anchor distT="0" distB="0" distL="114300" distR="114300" simplePos="0" relativeHeight="251659776"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1A9FDEE" id="Group 7" o:spid="_x0000_s1026" style="position:absolute;margin-left:-19pt;margin-top:-38.1pt;width:62.9pt;height:66.5pt;z-index:25165977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56455C">
        <w:rPr>
          <w:rFonts w:ascii="Arial" w:hAnsi="Arial" w:cs="Arial"/>
          <w:noProof/>
          <w:color w:val="000000" w:themeColor="text1"/>
          <w:sz w:val="18"/>
          <w:lang w:bidi="ar-SA"/>
        </w:rPr>
        <mc:AlternateContent>
          <mc:Choice Requires="wpg">
            <w:drawing>
              <wp:anchor distT="0" distB="0" distL="114300" distR="114300" simplePos="0" relativeHeight="251662848"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6FC0F6C" id="Group 10" o:spid="_x0000_s1026" style="position:absolute;margin-left:375.5pt;margin-top:.6pt;width:58.85pt;height:63.7pt;z-index:25166284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35488D9D" w:rsidR="00963DA6" w:rsidRDefault="002006D8" w:rsidP="00963DA6">
      <w:pPr>
        <w:ind w:firstLine="0"/>
        <w:rPr>
          <w:rFonts w:ascii="Arial" w:hAnsi="Arial" w:cs="Arial"/>
          <w:sz w:val="20"/>
          <w:szCs w:val="20"/>
        </w:rPr>
      </w:pPr>
      <w:r>
        <w:rPr>
          <w:rFonts w:ascii="Arial" w:hAnsi="Arial" w:cs="Arial"/>
          <w:noProof/>
          <w:sz w:val="18"/>
          <w:lang w:bidi="ar-SA"/>
        </w:rPr>
        <w:drawing>
          <wp:anchor distT="0" distB="0" distL="114300" distR="114300" simplePos="0" relativeHeight="251664896" behindDoc="0" locked="0" layoutInCell="1" allowOverlap="1" wp14:anchorId="15FE4644" wp14:editId="738ACCF6">
            <wp:simplePos x="0" y="0"/>
            <wp:positionH relativeFrom="column">
              <wp:posOffset>2200275</wp:posOffset>
            </wp:positionH>
            <wp:positionV relativeFrom="paragraph">
              <wp:posOffset>2087880</wp:posOffset>
            </wp:positionV>
            <wp:extent cx="2115185" cy="14084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5185" cy="1408430"/>
                    </a:xfrm>
                    <a:prstGeom prst="rect">
                      <a:avLst/>
                    </a:prstGeom>
                    <a:noFill/>
                  </pic:spPr>
                </pic:pic>
              </a:graphicData>
            </a:graphic>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553962"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4817E1">
        <w:trPr>
          <w:cantSplit/>
          <w:trHeight w:val="273"/>
        </w:trPr>
        <w:tc>
          <w:tcPr>
            <w:tcW w:w="609" w:type="pct"/>
            <w:vAlign w:val="center"/>
          </w:tcPr>
          <w:p w14:paraId="48DC9A59" w14:textId="07F90729" w:rsidR="002979C3" w:rsidRPr="00404B4F" w:rsidRDefault="00107E6B" w:rsidP="004817E1">
            <w:pPr>
              <w:pStyle w:val="TableText"/>
              <w:spacing w:after="0"/>
              <w:ind w:left="-54" w:firstLine="27"/>
              <w:jc w:val="center"/>
              <w:rPr>
                <w:rFonts w:cs="Arial"/>
              </w:rPr>
            </w:pPr>
            <w:r>
              <w:rPr>
                <w:rFonts w:cs="Arial"/>
              </w:rPr>
              <w:t>1.</w:t>
            </w:r>
          </w:p>
        </w:tc>
        <w:tc>
          <w:tcPr>
            <w:tcW w:w="518" w:type="pct"/>
            <w:vAlign w:val="center"/>
          </w:tcPr>
          <w:p w14:paraId="48DC9A5A" w14:textId="3BA29AE8" w:rsidR="002979C3" w:rsidRPr="00B96BE2" w:rsidRDefault="00107E6B" w:rsidP="004817E1">
            <w:pPr>
              <w:pStyle w:val="TableText"/>
              <w:spacing w:after="0"/>
              <w:ind w:left="-54" w:hanging="12"/>
              <w:jc w:val="center"/>
              <w:rPr>
                <w:rFonts w:cs="Arial"/>
              </w:rPr>
            </w:pPr>
            <w:r>
              <w:rPr>
                <w:rFonts w:cs="Arial"/>
              </w:rPr>
              <w:t>17.09.20</w:t>
            </w:r>
          </w:p>
        </w:tc>
        <w:tc>
          <w:tcPr>
            <w:tcW w:w="863" w:type="pct"/>
            <w:vAlign w:val="center"/>
          </w:tcPr>
          <w:p w14:paraId="48DC9A5B" w14:textId="2C55BF3A" w:rsidR="001B4CE7" w:rsidRPr="007B3ACD" w:rsidRDefault="00107E6B" w:rsidP="004817E1">
            <w:pPr>
              <w:pStyle w:val="TableText"/>
              <w:spacing w:after="0"/>
              <w:ind w:left="-54" w:firstLine="5"/>
              <w:jc w:val="center"/>
              <w:rPr>
                <w:rFonts w:cs="Arial"/>
              </w:rPr>
            </w:pPr>
            <w:proofErr w:type="spellStart"/>
            <w:r>
              <w:rPr>
                <w:rFonts w:cs="Arial"/>
              </w:rPr>
              <w:t>Hrithik</w:t>
            </w:r>
            <w:proofErr w:type="spellEnd"/>
            <w:r>
              <w:rPr>
                <w:rFonts w:cs="Arial"/>
              </w:rPr>
              <w:t xml:space="preserve"> </w:t>
            </w:r>
            <w:proofErr w:type="spellStart"/>
            <w:r>
              <w:rPr>
                <w:rFonts w:cs="Arial"/>
              </w:rPr>
              <w:t>Hiran</w:t>
            </w:r>
            <w:proofErr w:type="spellEnd"/>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36A6754D" w:rsidR="002979C3" w:rsidRPr="00995956" w:rsidRDefault="007A0BDF" w:rsidP="007A0BDF">
            <w:pPr>
              <w:pStyle w:val="TableText"/>
              <w:spacing w:after="0"/>
              <w:ind w:left="-54"/>
              <w:rPr>
                <w:rFonts w:cs="Arial"/>
              </w:rPr>
            </w:pPr>
            <w:r>
              <w:rPr>
                <w:rFonts w:cs="Arial"/>
              </w:rPr>
              <w:t>Detailed Requirements, UML diagrams, CI/CD</w:t>
            </w:r>
          </w:p>
        </w:tc>
      </w:tr>
      <w:tr w:rsidR="00EF2B08" w:rsidRPr="00553962" w14:paraId="48DC9A66" w14:textId="77777777" w:rsidTr="004817E1">
        <w:trPr>
          <w:cantSplit/>
          <w:trHeight w:val="273"/>
        </w:trPr>
        <w:tc>
          <w:tcPr>
            <w:tcW w:w="609" w:type="pct"/>
            <w:vAlign w:val="center"/>
          </w:tcPr>
          <w:p w14:paraId="48DC9A60" w14:textId="6E323E61" w:rsidR="00EF2B08" w:rsidRPr="00404B4F" w:rsidRDefault="007A0BDF" w:rsidP="004817E1">
            <w:pPr>
              <w:pStyle w:val="TableText"/>
              <w:spacing w:after="0"/>
              <w:ind w:left="-54" w:firstLine="27"/>
              <w:jc w:val="center"/>
              <w:rPr>
                <w:rFonts w:cs="Arial"/>
              </w:rPr>
            </w:pPr>
            <w:r>
              <w:rPr>
                <w:rFonts w:cs="Arial"/>
              </w:rPr>
              <w:t>2.</w:t>
            </w:r>
          </w:p>
        </w:tc>
        <w:tc>
          <w:tcPr>
            <w:tcW w:w="518" w:type="pct"/>
            <w:vAlign w:val="center"/>
          </w:tcPr>
          <w:p w14:paraId="48DC9A61" w14:textId="16C5ABE8" w:rsidR="00EF2B08" w:rsidRPr="00B96BE2" w:rsidRDefault="007A0BDF" w:rsidP="004817E1">
            <w:pPr>
              <w:pStyle w:val="TableText"/>
              <w:spacing w:after="0"/>
              <w:ind w:left="-54" w:hanging="12"/>
              <w:jc w:val="center"/>
              <w:rPr>
                <w:rFonts w:cs="Arial"/>
              </w:rPr>
            </w:pPr>
            <w:r>
              <w:rPr>
                <w:rFonts w:cs="Arial"/>
              </w:rPr>
              <w:t>18.09.20</w:t>
            </w:r>
          </w:p>
        </w:tc>
        <w:tc>
          <w:tcPr>
            <w:tcW w:w="863" w:type="pct"/>
            <w:vAlign w:val="center"/>
          </w:tcPr>
          <w:p w14:paraId="48DC9A62" w14:textId="238A4F5F" w:rsidR="00EF2B08" w:rsidRPr="007B3ACD" w:rsidRDefault="007A0BDF" w:rsidP="004817E1">
            <w:pPr>
              <w:pStyle w:val="TableText"/>
              <w:spacing w:after="0"/>
              <w:ind w:left="-54" w:firstLine="5"/>
              <w:jc w:val="center"/>
              <w:rPr>
                <w:rFonts w:cs="Arial"/>
              </w:rPr>
            </w:pPr>
            <w:proofErr w:type="spellStart"/>
            <w:r>
              <w:rPr>
                <w:rFonts w:cs="Arial"/>
              </w:rPr>
              <w:t>Hrithik</w:t>
            </w:r>
            <w:proofErr w:type="spellEnd"/>
            <w:r>
              <w:rPr>
                <w:rFonts w:cs="Arial"/>
              </w:rPr>
              <w:t xml:space="preserve"> </w:t>
            </w:r>
            <w:proofErr w:type="spellStart"/>
            <w:r>
              <w:rPr>
                <w:rFonts w:cs="Arial"/>
              </w:rPr>
              <w:t>Hiran</w:t>
            </w:r>
            <w:proofErr w:type="spellEnd"/>
          </w:p>
        </w:tc>
        <w:tc>
          <w:tcPr>
            <w:tcW w:w="785" w:type="pct"/>
            <w:vAlign w:val="center"/>
          </w:tcPr>
          <w:p w14:paraId="48DC9A63"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4"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5" w14:textId="17A6E562" w:rsidR="00EF2B08" w:rsidRPr="00995956" w:rsidRDefault="007A0BDF" w:rsidP="004817E1">
            <w:pPr>
              <w:pStyle w:val="TableText"/>
              <w:spacing w:after="0"/>
              <w:ind w:left="-54"/>
              <w:jc w:val="center"/>
              <w:rPr>
                <w:rFonts w:cs="Arial"/>
              </w:rPr>
            </w:pPr>
            <w:r>
              <w:rPr>
                <w:rFonts w:cs="Arial"/>
              </w:rPr>
              <w:t>Mapping on to the template and Agile Development</w:t>
            </w:r>
          </w:p>
        </w:tc>
      </w:tr>
      <w:tr w:rsidR="00EF2B08" w:rsidRPr="00553962" w14:paraId="48DC9A6D" w14:textId="77777777" w:rsidTr="004817E1">
        <w:trPr>
          <w:cantSplit/>
          <w:trHeight w:val="273"/>
        </w:trPr>
        <w:tc>
          <w:tcPr>
            <w:tcW w:w="609" w:type="pct"/>
            <w:vAlign w:val="center"/>
          </w:tcPr>
          <w:p w14:paraId="48DC9A67" w14:textId="2F636872" w:rsidR="00EF2B08" w:rsidRPr="00404B4F" w:rsidRDefault="007A0BDF" w:rsidP="004817E1">
            <w:pPr>
              <w:pStyle w:val="TableText"/>
              <w:spacing w:after="0"/>
              <w:ind w:left="-54" w:firstLine="27"/>
              <w:jc w:val="center"/>
              <w:rPr>
                <w:rFonts w:cs="Arial"/>
              </w:rPr>
            </w:pPr>
            <w:r>
              <w:rPr>
                <w:rFonts w:cs="Arial"/>
              </w:rPr>
              <w:t>3.</w:t>
            </w:r>
          </w:p>
        </w:tc>
        <w:tc>
          <w:tcPr>
            <w:tcW w:w="518" w:type="pct"/>
            <w:vAlign w:val="center"/>
          </w:tcPr>
          <w:p w14:paraId="48DC9A68" w14:textId="4FE11BAC" w:rsidR="00EF2B08" w:rsidRPr="00B96BE2" w:rsidRDefault="007A0BDF" w:rsidP="004817E1">
            <w:pPr>
              <w:pStyle w:val="TableText"/>
              <w:spacing w:after="0"/>
              <w:ind w:left="-54" w:hanging="12"/>
              <w:jc w:val="center"/>
              <w:rPr>
                <w:rFonts w:cs="Arial"/>
              </w:rPr>
            </w:pPr>
            <w:r>
              <w:rPr>
                <w:rFonts w:cs="Arial"/>
              </w:rPr>
              <w:t>19.09.20</w:t>
            </w:r>
          </w:p>
        </w:tc>
        <w:tc>
          <w:tcPr>
            <w:tcW w:w="863" w:type="pct"/>
            <w:vAlign w:val="center"/>
          </w:tcPr>
          <w:p w14:paraId="48DC9A69" w14:textId="3D6C2F8A" w:rsidR="00EF2B08" w:rsidRPr="007B3ACD" w:rsidRDefault="007A0BDF" w:rsidP="004817E1">
            <w:pPr>
              <w:pStyle w:val="TableText"/>
              <w:spacing w:after="0"/>
              <w:ind w:left="-54" w:firstLine="5"/>
              <w:jc w:val="center"/>
              <w:rPr>
                <w:rFonts w:cs="Arial"/>
              </w:rPr>
            </w:pPr>
            <w:proofErr w:type="spellStart"/>
            <w:r>
              <w:rPr>
                <w:rFonts w:cs="Arial"/>
              </w:rPr>
              <w:t>Hrithik</w:t>
            </w:r>
            <w:proofErr w:type="spellEnd"/>
            <w:r>
              <w:rPr>
                <w:rFonts w:cs="Arial"/>
              </w:rPr>
              <w:t xml:space="preserve"> </w:t>
            </w:r>
            <w:proofErr w:type="spellStart"/>
            <w:r>
              <w:rPr>
                <w:rFonts w:cs="Arial"/>
              </w:rPr>
              <w:t>Hiran</w:t>
            </w:r>
            <w:proofErr w:type="spellEnd"/>
          </w:p>
        </w:tc>
        <w:tc>
          <w:tcPr>
            <w:tcW w:w="785" w:type="pct"/>
            <w:vAlign w:val="center"/>
          </w:tcPr>
          <w:p w14:paraId="48DC9A6A"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B"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C" w14:textId="1E8EEE37" w:rsidR="00EF2B08" w:rsidRPr="00995956" w:rsidRDefault="007A0BDF" w:rsidP="004817E1">
            <w:pPr>
              <w:pStyle w:val="TableText"/>
              <w:spacing w:after="0"/>
              <w:ind w:left="-54"/>
              <w:jc w:val="center"/>
              <w:rPr>
                <w:rFonts w:cs="Arial"/>
              </w:rPr>
            </w:pPr>
            <w:r>
              <w:rPr>
                <w:rFonts w:cs="Arial"/>
              </w:rPr>
              <w:t>CI Project</w:t>
            </w:r>
          </w:p>
        </w:tc>
      </w:tr>
      <w:tr w:rsidR="00EF2B08" w:rsidRPr="00553962" w14:paraId="48DC9A74" w14:textId="77777777" w:rsidTr="004817E1">
        <w:trPr>
          <w:cantSplit/>
          <w:trHeight w:val="273"/>
        </w:trPr>
        <w:tc>
          <w:tcPr>
            <w:tcW w:w="609" w:type="pct"/>
            <w:vAlign w:val="center"/>
          </w:tcPr>
          <w:p w14:paraId="48DC9A6E"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F"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0"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1"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2"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3" w14:textId="77777777" w:rsidR="00EF2B08" w:rsidRPr="00995956" w:rsidRDefault="00EF2B08" w:rsidP="004817E1">
            <w:pPr>
              <w:pStyle w:val="TableText"/>
              <w:spacing w:after="0"/>
              <w:ind w:left="-54"/>
              <w:jc w:val="center"/>
              <w:rPr>
                <w:rFonts w:cs="Arial"/>
              </w:rPr>
            </w:pPr>
          </w:p>
        </w:tc>
      </w:tr>
      <w:tr w:rsidR="00EF2B08" w:rsidRPr="00553962" w14:paraId="48DC9A7B" w14:textId="77777777" w:rsidTr="004817E1">
        <w:trPr>
          <w:cantSplit/>
          <w:trHeight w:val="273"/>
        </w:trPr>
        <w:tc>
          <w:tcPr>
            <w:tcW w:w="609" w:type="pct"/>
            <w:vAlign w:val="center"/>
          </w:tcPr>
          <w:p w14:paraId="48DC9A75"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76"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7"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8"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9"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A" w14:textId="77777777" w:rsidR="00EF2B08" w:rsidRPr="00995956" w:rsidRDefault="00EF2B08" w:rsidP="004817E1">
            <w:pPr>
              <w:pStyle w:val="TableText"/>
              <w:spacing w:after="0"/>
              <w:ind w:left="-54"/>
              <w:jc w:val="center"/>
              <w:rPr>
                <w:rFonts w:cs="Arial"/>
              </w:rPr>
            </w:pPr>
          </w:p>
        </w:tc>
      </w:tr>
    </w:tbl>
    <w:p w14:paraId="48DC9A7E" w14:textId="37FB4FE6" w:rsidR="00860730" w:rsidRPr="007165AE" w:rsidRDefault="004817E1" w:rsidP="0025196C">
      <w:pPr>
        <w:ind w:firstLine="0"/>
        <w:rPr>
          <w:rFonts w:ascii="Arial" w:hAnsi="Arial" w:cs="Arial"/>
          <w:b/>
        </w:rPr>
      </w:pPr>
      <w:r w:rsidRPr="007165AE">
        <w:rPr>
          <w:rStyle w:val="Strong"/>
          <w:rFonts w:ascii="Arial" w:hAnsi="Arial" w:cs="Arial"/>
          <w:b w:val="0"/>
          <w:sz w:val="32"/>
        </w:rPr>
        <w:t>Document History</w:t>
      </w:r>
      <w:bookmarkStart w:id="0" w:name="_Toc229759047"/>
      <w:bookmarkStart w:id="1" w:name="_Toc229764175"/>
    </w:p>
    <w:p w14:paraId="48DC9AA9" w14:textId="77777777" w:rsidR="00053C2C" w:rsidRDefault="00053C2C" w:rsidP="00053C2C">
      <w:bookmarkStart w:id="2" w:name="_Toc311197302"/>
      <w:bookmarkStart w:id="3" w:name="_Toc513545819"/>
    </w:p>
    <w:p w14:paraId="48DC9AAA" w14:textId="77777777" w:rsidR="00053C2C" w:rsidRDefault="00053C2C" w:rsidP="00053C2C"/>
    <w:sdt>
      <w:sdtPr>
        <w:rPr>
          <w:rFonts w:ascii="Calibri" w:hAnsi="Calibri"/>
          <w:b w:val="0"/>
          <w:bCs w:val="0"/>
          <w:sz w:val="22"/>
          <w:szCs w:val="22"/>
        </w:rPr>
        <w:id w:val="-924653109"/>
        <w:docPartObj>
          <w:docPartGallery w:val="Table of Contents"/>
          <w:docPartUnique/>
        </w:docPartObj>
      </w:sdtPr>
      <w:sdtEndPr>
        <w:rPr>
          <w:noProof/>
        </w:rPr>
      </w:sdtEndPr>
      <w:sdtContent>
        <w:p w14:paraId="3CB13A38" w14:textId="77777777" w:rsidR="00746AB0" w:rsidRPr="00746AB0" w:rsidRDefault="00746AB0" w:rsidP="00746AB0">
          <w:pPr>
            <w:pStyle w:val="TOCHeading"/>
            <w:rPr>
              <w:rStyle w:val="Heading1Char"/>
            </w:rPr>
          </w:pPr>
          <w:r w:rsidRPr="00746AB0">
            <w:rPr>
              <w:rStyle w:val="Heading1Char"/>
            </w:rPr>
            <w:t>Contents</w:t>
          </w:r>
        </w:p>
        <w:p w14:paraId="3C78571D" w14:textId="320A0CB5" w:rsidR="0051498C" w:rsidRDefault="00746AB0">
          <w:pPr>
            <w:pStyle w:val="TOC1"/>
            <w:tabs>
              <w:tab w:val="right" w:leader="dot" w:pos="1016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51416362" w:history="1">
            <w:r w:rsidR="0051498C" w:rsidRPr="00B05F62">
              <w:rPr>
                <w:rStyle w:val="Hyperlink"/>
                <w:noProof/>
              </w:rPr>
              <w:t>Activity 1– System/Software  Development</w:t>
            </w:r>
            <w:r w:rsidR="0051498C">
              <w:rPr>
                <w:noProof/>
                <w:webHidden/>
              </w:rPr>
              <w:tab/>
            </w:r>
            <w:r w:rsidR="0051498C">
              <w:rPr>
                <w:noProof/>
                <w:webHidden/>
              </w:rPr>
              <w:fldChar w:fldCharType="begin"/>
            </w:r>
            <w:r w:rsidR="0051498C">
              <w:rPr>
                <w:noProof/>
                <w:webHidden/>
              </w:rPr>
              <w:instrText xml:space="preserve"> PAGEREF _Toc51416362 \h </w:instrText>
            </w:r>
            <w:r w:rsidR="0051498C">
              <w:rPr>
                <w:noProof/>
                <w:webHidden/>
              </w:rPr>
            </w:r>
            <w:r w:rsidR="0051498C">
              <w:rPr>
                <w:noProof/>
                <w:webHidden/>
              </w:rPr>
              <w:fldChar w:fldCharType="separate"/>
            </w:r>
            <w:r w:rsidR="0051498C">
              <w:rPr>
                <w:noProof/>
                <w:webHidden/>
              </w:rPr>
              <w:t>4</w:t>
            </w:r>
            <w:r w:rsidR="0051498C">
              <w:rPr>
                <w:noProof/>
                <w:webHidden/>
              </w:rPr>
              <w:fldChar w:fldCharType="end"/>
            </w:r>
          </w:hyperlink>
        </w:p>
        <w:p w14:paraId="6FB2D324" w14:textId="3EC8C17B" w:rsidR="0051498C" w:rsidRDefault="0051498C">
          <w:pPr>
            <w:pStyle w:val="TOC2"/>
            <w:tabs>
              <w:tab w:val="right" w:leader="dot" w:pos="10160"/>
            </w:tabs>
            <w:rPr>
              <w:rFonts w:eastAsiaTheme="minorEastAsia" w:cstheme="minorBidi"/>
              <w:smallCaps w:val="0"/>
              <w:noProof/>
              <w:sz w:val="22"/>
              <w:szCs w:val="22"/>
              <w:lang w:bidi="ar-SA"/>
            </w:rPr>
          </w:pPr>
          <w:hyperlink w:anchor="_Toc51416363" w:history="1">
            <w:r w:rsidRPr="00B05F62">
              <w:rPr>
                <w:rStyle w:val="Hyperlink"/>
                <w:b/>
                <w:noProof/>
              </w:rPr>
              <w:t>Section1: Requirements</w:t>
            </w:r>
            <w:r>
              <w:rPr>
                <w:noProof/>
                <w:webHidden/>
              </w:rPr>
              <w:tab/>
            </w:r>
            <w:r>
              <w:rPr>
                <w:noProof/>
                <w:webHidden/>
              </w:rPr>
              <w:fldChar w:fldCharType="begin"/>
            </w:r>
            <w:r>
              <w:rPr>
                <w:noProof/>
                <w:webHidden/>
              </w:rPr>
              <w:instrText xml:space="preserve"> PAGEREF _Toc51416363 \h </w:instrText>
            </w:r>
            <w:r>
              <w:rPr>
                <w:noProof/>
                <w:webHidden/>
              </w:rPr>
            </w:r>
            <w:r>
              <w:rPr>
                <w:noProof/>
                <w:webHidden/>
              </w:rPr>
              <w:fldChar w:fldCharType="separate"/>
            </w:r>
            <w:r>
              <w:rPr>
                <w:noProof/>
                <w:webHidden/>
              </w:rPr>
              <w:t>4</w:t>
            </w:r>
            <w:r>
              <w:rPr>
                <w:noProof/>
                <w:webHidden/>
              </w:rPr>
              <w:fldChar w:fldCharType="end"/>
            </w:r>
          </w:hyperlink>
        </w:p>
        <w:p w14:paraId="3A5B0397" w14:textId="0D173405" w:rsidR="0051498C" w:rsidRDefault="0051498C">
          <w:pPr>
            <w:pStyle w:val="TOC3"/>
            <w:tabs>
              <w:tab w:val="right" w:leader="dot" w:pos="10160"/>
            </w:tabs>
            <w:rPr>
              <w:rFonts w:eastAsiaTheme="minorEastAsia" w:cstheme="minorBidi"/>
              <w:i w:val="0"/>
              <w:iCs w:val="0"/>
              <w:noProof/>
              <w:sz w:val="22"/>
              <w:szCs w:val="22"/>
              <w:lang w:bidi="ar-SA"/>
            </w:rPr>
          </w:pPr>
          <w:hyperlink w:anchor="_Toc51416364" w:history="1">
            <w:r w:rsidRPr="00B05F62">
              <w:rPr>
                <w:rStyle w:val="Hyperlink"/>
                <w:rFonts w:asciiTheme="majorHAnsi" w:hAnsiTheme="majorHAnsi"/>
                <w:noProof/>
              </w:rPr>
              <w:t>Introduction:</w:t>
            </w:r>
            <w:r>
              <w:rPr>
                <w:noProof/>
                <w:webHidden/>
              </w:rPr>
              <w:tab/>
            </w:r>
            <w:r>
              <w:rPr>
                <w:noProof/>
                <w:webHidden/>
              </w:rPr>
              <w:fldChar w:fldCharType="begin"/>
            </w:r>
            <w:r>
              <w:rPr>
                <w:noProof/>
                <w:webHidden/>
              </w:rPr>
              <w:instrText xml:space="preserve"> PAGEREF _Toc51416364 \h </w:instrText>
            </w:r>
            <w:r>
              <w:rPr>
                <w:noProof/>
                <w:webHidden/>
              </w:rPr>
            </w:r>
            <w:r>
              <w:rPr>
                <w:noProof/>
                <w:webHidden/>
              </w:rPr>
              <w:fldChar w:fldCharType="separate"/>
            </w:r>
            <w:r>
              <w:rPr>
                <w:noProof/>
                <w:webHidden/>
              </w:rPr>
              <w:t>4</w:t>
            </w:r>
            <w:r>
              <w:rPr>
                <w:noProof/>
                <w:webHidden/>
              </w:rPr>
              <w:fldChar w:fldCharType="end"/>
            </w:r>
          </w:hyperlink>
        </w:p>
        <w:p w14:paraId="50A586E7" w14:textId="13BCB0B7" w:rsidR="0051498C" w:rsidRDefault="0051498C">
          <w:pPr>
            <w:pStyle w:val="TOC3"/>
            <w:tabs>
              <w:tab w:val="right" w:leader="dot" w:pos="10160"/>
            </w:tabs>
            <w:rPr>
              <w:rFonts w:eastAsiaTheme="minorEastAsia" w:cstheme="minorBidi"/>
              <w:i w:val="0"/>
              <w:iCs w:val="0"/>
              <w:noProof/>
              <w:sz w:val="22"/>
              <w:szCs w:val="22"/>
              <w:lang w:bidi="ar-SA"/>
            </w:rPr>
          </w:pPr>
          <w:hyperlink w:anchor="_Toc51416365" w:history="1">
            <w:r w:rsidRPr="00B05F62">
              <w:rPr>
                <w:rStyle w:val="Hyperlink"/>
                <w:rFonts w:ascii="Cambria" w:hAnsi="Cambria"/>
                <w:noProof/>
              </w:rPr>
              <w:t>Research</w:t>
            </w:r>
            <w:r w:rsidRPr="00B05F62">
              <w:rPr>
                <w:rStyle w:val="Hyperlink"/>
                <w:noProof/>
              </w:rPr>
              <w:t>:</w:t>
            </w:r>
            <w:r>
              <w:rPr>
                <w:noProof/>
                <w:webHidden/>
              </w:rPr>
              <w:tab/>
            </w:r>
            <w:r>
              <w:rPr>
                <w:noProof/>
                <w:webHidden/>
              </w:rPr>
              <w:fldChar w:fldCharType="begin"/>
            </w:r>
            <w:r>
              <w:rPr>
                <w:noProof/>
                <w:webHidden/>
              </w:rPr>
              <w:instrText xml:space="preserve"> PAGEREF _Toc51416365 \h </w:instrText>
            </w:r>
            <w:r>
              <w:rPr>
                <w:noProof/>
                <w:webHidden/>
              </w:rPr>
            </w:r>
            <w:r>
              <w:rPr>
                <w:noProof/>
                <w:webHidden/>
              </w:rPr>
              <w:fldChar w:fldCharType="separate"/>
            </w:r>
            <w:r>
              <w:rPr>
                <w:noProof/>
                <w:webHidden/>
              </w:rPr>
              <w:t>4</w:t>
            </w:r>
            <w:r>
              <w:rPr>
                <w:noProof/>
                <w:webHidden/>
              </w:rPr>
              <w:fldChar w:fldCharType="end"/>
            </w:r>
          </w:hyperlink>
        </w:p>
        <w:p w14:paraId="79353DF5" w14:textId="63042647" w:rsidR="0051498C" w:rsidRDefault="0051498C">
          <w:pPr>
            <w:pStyle w:val="TOC3"/>
            <w:tabs>
              <w:tab w:val="right" w:leader="dot" w:pos="10160"/>
            </w:tabs>
            <w:rPr>
              <w:rFonts w:eastAsiaTheme="minorEastAsia" w:cstheme="minorBidi"/>
              <w:i w:val="0"/>
              <w:iCs w:val="0"/>
              <w:noProof/>
              <w:sz w:val="22"/>
              <w:szCs w:val="22"/>
              <w:lang w:bidi="ar-SA"/>
            </w:rPr>
          </w:pPr>
          <w:hyperlink w:anchor="_Toc51416366" w:history="1">
            <w:r w:rsidRPr="00B05F62">
              <w:rPr>
                <w:rStyle w:val="Hyperlink"/>
                <w:noProof/>
              </w:rPr>
              <w:t>SWOT Analysis</w:t>
            </w:r>
            <w:r>
              <w:rPr>
                <w:noProof/>
                <w:webHidden/>
              </w:rPr>
              <w:tab/>
            </w:r>
            <w:r>
              <w:rPr>
                <w:noProof/>
                <w:webHidden/>
              </w:rPr>
              <w:fldChar w:fldCharType="begin"/>
            </w:r>
            <w:r>
              <w:rPr>
                <w:noProof/>
                <w:webHidden/>
              </w:rPr>
              <w:instrText xml:space="preserve"> PAGEREF _Toc51416366 \h </w:instrText>
            </w:r>
            <w:r>
              <w:rPr>
                <w:noProof/>
                <w:webHidden/>
              </w:rPr>
            </w:r>
            <w:r>
              <w:rPr>
                <w:noProof/>
                <w:webHidden/>
              </w:rPr>
              <w:fldChar w:fldCharType="separate"/>
            </w:r>
            <w:r>
              <w:rPr>
                <w:noProof/>
                <w:webHidden/>
              </w:rPr>
              <w:t>6</w:t>
            </w:r>
            <w:r>
              <w:rPr>
                <w:noProof/>
                <w:webHidden/>
              </w:rPr>
              <w:fldChar w:fldCharType="end"/>
            </w:r>
          </w:hyperlink>
        </w:p>
        <w:p w14:paraId="0A96CB61" w14:textId="355B3178" w:rsidR="0051498C" w:rsidRDefault="0051498C">
          <w:pPr>
            <w:pStyle w:val="TOC3"/>
            <w:tabs>
              <w:tab w:val="right" w:leader="dot" w:pos="10160"/>
            </w:tabs>
            <w:rPr>
              <w:rFonts w:eastAsiaTheme="minorEastAsia" w:cstheme="minorBidi"/>
              <w:i w:val="0"/>
              <w:iCs w:val="0"/>
              <w:noProof/>
              <w:sz w:val="22"/>
              <w:szCs w:val="22"/>
              <w:lang w:bidi="ar-SA"/>
            </w:rPr>
          </w:pPr>
          <w:hyperlink w:anchor="_Toc51416367" w:history="1">
            <w:r w:rsidRPr="00B05F62">
              <w:rPr>
                <w:rStyle w:val="Hyperlink"/>
                <w:noProof/>
              </w:rPr>
              <w:t>Detailed Requirements:</w:t>
            </w:r>
            <w:r>
              <w:rPr>
                <w:noProof/>
                <w:webHidden/>
              </w:rPr>
              <w:tab/>
            </w:r>
            <w:r>
              <w:rPr>
                <w:noProof/>
                <w:webHidden/>
              </w:rPr>
              <w:fldChar w:fldCharType="begin"/>
            </w:r>
            <w:r>
              <w:rPr>
                <w:noProof/>
                <w:webHidden/>
              </w:rPr>
              <w:instrText xml:space="preserve"> PAGEREF _Toc51416367 \h </w:instrText>
            </w:r>
            <w:r>
              <w:rPr>
                <w:noProof/>
                <w:webHidden/>
              </w:rPr>
            </w:r>
            <w:r>
              <w:rPr>
                <w:noProof/>
                <w:webHidden/>
              </w:rPr>
              <w:fldChar w:fldCharType="separate"/>
            </w:r>
            <w:r>
              <w:rPr>
                <w:noProof/>
                <w:webHidden/>
              </w:rPr>
              <w:t>6</w:t>
            </w:r>
            <w:r>
              <w:rPr>
                <w:noProof/>
                <w:webHidden/>
              </w:rPr>
              <w:fldChar w:fldCharType="end"/>
            </w:r>
          </w:hyperlink>
        </w:p>
        <w:p w14:paraId="560506F4" w14:textId="17E6E595" w:rsidR="0051498C" w:rsidRDefault="0051498C">
          <w:pPr>
            <w:pStyle w:val="TOC2"/>
            <w:tabs>
              <w:tab w:val="right" w:leader="dot" w:pos="10160"/>
            </w:tabs>
            <w:rPr>
              <w:rFonts w:eastAsiaTheme="minorEastAsia" w:cstheme="minorBidi"/>
              <w:smallCaps w:val="0"/>
              <w:noProof/>
              <w:sz w:val="22"/>
              <w:szCs w:val="22"/>
              <w:lang w:bidi="ar-SA"/>
            </w:rPr>
          </w:pPr>
          <w:hyperlink w:anchor="_Toc51416368" w:history="1">
            <w:r w:rsidRPr="00B05F62">
              <w:rPr>
                <w:rStyle w:val="Hyperlink"/>
                <w:b/>
                <w:noProof/>
              </w:rPr>
              <w:t>Section 2: Design</w:t>
            </w:r>
            <w:r>
              <w:rPr>
                <w:noProof/>
                <w:webHidden/>
              </w:rPr>
              <w:tab/>
            </w:r>
            <w:r>
              <w:rPr>
                <w:noProof/>
                <w:webHidden/>
              </w:rPr>
              <w:fldChar w:fldCharType="begin"/>
            </w:r>
            <w:r>
              <w:rPr>
                <w:noProof/>
                <w:webHidden/>
              </w:rPr>
              <w:instrText xml:space="preserve"> PAGEREF _Toc51416368 \h </w:instrText>
            </w:r>
            <w:r>
              <w:rPr>
                <w:noProof/>
                <w:webHidden/>
              </w:rPr>
            </w:r>
            <w:r>
              <w:rPr>
                <w:noProof/>
                <w:webHidden/>
              </w:rPr>
              <w:fldChar w:fldCharType="separate"/>
            </w:r>
            <w:r>
              <w:rPr>
                <w:noProof/>
                <w:webHidden/>
              </w:rPr>
              <w:t>8</w:t>
            </w:r>
            <w:r>
              <w:rPr>
                <w:noProof/>
                <w:webHidden/>
              </w:rPr>
              <w:fldChar w:fldCharType="end"/>
            </w:r>
          </w:hyperlink>
        </w:p>
        <w:p w14:paraId="19E899C2" w14:textId="79BECB71" w:rsidR="0051498C" w:rsidRDefault="0051498C">
          <w:pPr>
            <w:pStyle w:val="TOC3"/>
            <w:tabs>
              <w:tab w:val="right" w:leader="dot" w:pos="10160"/>
            </w:tabs>
            <w:rPr>
              <w:rFonts w:eastAsiaTheme="minorEastAsia" w:cstheme="minorBidi"/>
              <w:i w:val="0"/>
              <w:iCs w:val="0"/>
              <w:noProof/>
              <w:sz w:val="22"/>
              <w:szCs w:val="22"/>
              <w:lang w:bidi="ar-SA"/>
            </w:rPr>
          </w:pPr>
          <w:hyperlink w:anchor="_Toc51416369" w:history="1">
            <w:r w:rsidRPr="00B05F62">
              <w:rPr>
                <w:rStyle w:val="Hyperlink"/>
                <w:noProof/>
              </w:rPr>
              <w:t>Low Level Design</w:t>
            </w:r>
            <w:r>
              <w:rPr>
                <w:noProof/>
                <w:webHidden/>
              </w:rPr>
              <w:tab/>
            </w:r>
            <w:r>
              <w:rPr>
                <w:noProof/>
                <w:webHidden/>
              </w:rPr>
              <w:fldChar w:fldCharType="begin"/>
            </w:r>
            <w:r>
              <w:rPr>
                <w:noProof/>
                <w:webHidden/>
              </w:rPr>
              <w:instrText xml:space="preserve"> PAGEREF _Toc51416369 \h </w:instrText>
            </w:r>
            <w:r>
              <w:rPr>
                <w:noProof/>
                <w:webHidden/>
              </w:rPr>
            </w:r>
            <w:r>
              <w:rPr>
                <w:noProof/>
                <w:webHidden/>
              </w:rPr>
              <w:fldChar w:fldCharType="separate"/>
            </w:r>
            <w:r>
              <w:rPr>
                <w:noProof/>
                <w:webHidden/>
              </w:rPr>
              <w:t>8</w:t>
            </w:r>
            <w:r>
              <w:rPr>
                <w:noProof/>
                <w:webHidden/>
              </w:rPr>
              <w:fldChar w:fldCharType="end"/>
            </w:r>
          </w:hyperlink>
        </w:p>
        <w:p w14:paraId="0B5F5629" w14:textId="125C7C95" w:rsidR="0051498C" w:rsidRDefault="0051498C">
          <w:pPr>
            <w:pStyle w:val="TOC3"/>
            <w:tabs>
              <w:tab w:val="right" w:leader="dot" w:pos="10160"/>
            </w:tabs>
            <w:rPr>
              <w:rFonts w:eastAsiaTheme="minorEastAsia" w:cstheme="minorBidi"/>
              <w:i w:val="0"/>
              <w:iCs w:val="0"/>
              <w:noProof/>
              <w:sz w:val="22"/>
              <w:szCs w:val="22"/>
              <w:lang w:bidi="ar-SA"/>
            </w:rPr>
          </w:pPr>
          <w:hyperlink w:anchor="_Toc51416370" w:history="1">
            <w:r w:rsidRPr="00B05F62">
              <w:rPr>
                <w:rStyle w:val="Hyperlink"/>
                <w:noProof/>
              </w:rPr>
              <w:t>High Level Design</w:t>
            </w:r>
            <w:r>
              <w:rPr>
                <w:noProof/>
                <w:webHidden/>
              </w:rPr>
              <w:tab/>
            </w:r>
            <w:r>
              <w:rPr>
                <w:noProof/>
                <w:webHidden/>
              </w:rPr>
              <w:fldChar w:fldCharType="begin"/>
            </w:r>
            <w:r>
              <w:rPr>
                <w:noProof/>
                <w:webHidden/>
              </w:rPr>
              <w:instrText xml:space="preserve"> PAGEREF _Toc51416370 \h </w:instrText>
            </w:r>
            <w:r>
              <w:rPr>
                <w:noProof/>
                <w:webHidden/>
              </w:rPr>
            </w:r>
            <w:r>
              <w:rPr>
                <w:noProof/>
                <w:webHidden/>
              </w:rPr>
              <w:fldChar w:fldCharType="separate"/>
            </w:r>
            <w:r>
              <w:rPr>
                <w:noProof/>
                <w:webHidden/>
              </w:rPr>
              <w:t>11</w:t>
            </w:r>
            <w:r>
              <w:rPr>
                <w:noProof/>
                <w:webHidden/>
              </w:rPr>
              <w:fldChar w:fldCharType="end"/>
            </w:r>
          </w:hyperlink>
        </w:p>
        <w:p w14:paraId="63791C96" w14:textId="0DB96108" w:rsidR="0051498C" w:rsidRDefault="0051498C">
          <w:pPr>
            <w:pStyle w:val="TOC2"/>
            <w:tabs>
              <w:tab w:val="right" w:leader="dot" w:pos="10160"/>
            </w:tabs>
            <w:rPr>
              <w:rFonts w:eastAsiaTheme="minorEastAsia" w:cstheme="minorBidi"/>
              <w:smallCaps w:val="0"/>
              <w:noProof/>
              <w:sz w:val="22"/>
              <w:szCs w:val="22"/>
              <w:lang w:bidi="ar-SA"/>
            </w:rPr>
          </w:pPr>
          <w:hyperlink w:anchor="_Toc51416371" w:history="1">
            <w:r w:rsidRPr="00B05F62">
              <w:rPr>
                <w:rStyle w:val="Hyperlink"/>
                <w:b/>
                <w:noProof/>
              </w:rPr>
              <w:t>Section 3: Test Plan</w:t>
            </w:r>
            <w:r>
              <w:rPr>
                <w:noProof/>
                <w:webHidden/>
              </w:rPr>
              <w:tab/>
            </w:r>
            <w:r>
              <w:rPr>
                <w:noProof/>
                <w:webHidden/>
              </w:rPr>
              <w:fldChar w:fldCharType="begin"/>
            </w:r>
            <w:r>
              <w:rPr>
                <w:noProof/>
                <w:webHidden/>
              </w:rPr>
              <w:instrText xml:space="preserve"> PAGEREF _Toc51416371 \h </w:instrText>
            </w:r>
            <w:r>
              <w:rPr>
                <w:noProof/>
                <w:webHidden/>
              </w:rPr>
            </w:r>
            <w:r>
              <w:rPr>
                <w:noProof/>
                <w:webHidden/>
              </w:rPr>
              <w:fldChar w:fldCharType="separate"/>
            </w:r>
            <w:r>
              <w:rPr>
                <w:noProof/>
                <w:webHidden/>
              </w:rPr>
              <w:t>13</w:t>
            </w:r>
            <w:r>
              <w:rPr>
                <w:noProof/>
                <w:webHidden/>
              </w:rPr>
              <w:fldChar w:fldCharType="end"/>
            </w:r>
          </w:hyperlink>
        </w:p>
        <w:p w14:paraId="384AA173" w14:textId="18651129" w:rsidR="0051498C" w:rsidRDefault="0051498C">
          <w:pPr>
            <w:pStyle w:val="TOC1"/>
            <w:tabs>
              <w:tab w:val="right" w:leader="dot" w:pos="10160"/>
            </w:tabs>
            <w:rPr>
              <w:rFonts w:eastAsiaTheme="minorEastAsia" w:cstheme="minorBidi"/>
              <w:b w:val="0"/>
              <w:bCs w:val="0"/>
              <w:caps w:val="0"/>
              <w:noProof/>
              <w:sz w:val="22"/>
              <w:szCs w:val="22"/>
              <w:lang w:bidi="ar-SA"/>
            </w:rPr>
          </w:pPr>
          <w:hyperlink w:anchor="_Toc51416372" w:history="1">
            <w:r w:rsidRPr="00B05F62">
              <w:rPr>
                <w:rStyle w:val="Hyperlink"/>
                <w:noProof/>
              </w:rPr>
              <w:t>Activity 2 –Agile Aspects</w:t>
            </w:r>
            <w:r>
              <w:rPr>
                <w:noProof/>
                <w:webHidden/>
              </w:rPr>
              <w:tab/>
            </w:r>
            <w:r>
              <w:rPr>
                <w:noProof/>
                <w:webHidden/>
              </w:rPr>
              <w:fldChar w:fldCharType="begin"/>
            </w:r>
            <w:r>
              <w:rPr>
                <w:noProof/>
                <w:webHidden/>
              </w:rPr>
              <w:instrText xml:space="preserve"> PAGEREF _Toc51416372 \h </w:instrText>
            </w:r>
            <w:r>
              <w:rPr>
                <w:noProof/>
                <w:webHidden/>
              </w:rPr>
            </w:r>
            <w:r>
              <w:rPr>
                <w:noProof/>
                <w:webHidden/>
              </w:rPr>
              <w:fldChar w:fldCharType="separate"/>
            </w:r>
            <w:r>
              <w:rPr>
                <w:noProof/>
                <w:webHidden/>
              </w:rPr>
              <w:t>15</w:t>
            </w:r>
            <w:r>
              <w:rPr>
                <w:noProof/>
                <w:webHidden/>
              </w:rPr>
              <w:fldChar w:fldCharType="end"/>
            </w:r>
          </w:hyperlink>
        </w:p>
        <w:p w14:paraId="22209564" w14:textId="779999E3" w:rsidR="0051498C" w:rsidRDefault="0051498C">
          <w:pPr>
            <w:pStyle w:val="TOC1"/>
            <w:tabs>
              <w:tab w:val="right" w:leader="dot" w:pos="10160"/>
            </w:tabs>
            <w:rPr>
              <w:rFonts w:eastAsiaTheme="minorEastAsia" w:cstheme="minorBidi"/>
              <w:b w:val="0"/>
              <w:bCs w:val="0"/>
              <w:caps w:val="0"/>
              <w:noProof/>
              <w:sz w:val="22"/>
              <w:szCs w:val="22"/>
              <w:lang w:bidi="ar-SA"/>
            </w:rPr>
          </w:pPr>
          <w:hyperlink w:anchor="_Toc51416373" w:history="1">
            <w:r w:rsidRPr="00B05F62">
              <w:rPr>
                <w:rStyle w:val="Hyperlink"/>
                <w:noProof/>
              </w:rPr>
              <w:t>Activity-3: CI Workflow</w:t>
            </w:r>
            <w:r>
              <w:rPr>
                <w:noProof/>
                <w:webHidden/>
              </w:rPr>
              <w:tab/>
            </w:r>
            <w:r>
              <w:rPr>
                <w:noProof/>
                <w:webHidden/>
              </w:rPr>
              <w:fldChar w:fldCharType="begin"/>
            </w:r>
            <w:r>
              <w:rPr>
                <w:noProof/>
                <w:webHidden/>
              </w:rPr>
              <w:instrText xml:space="preserve"> PAGEREF _Toc51416373 \h </w:instrText>
            </w:r>
            <w:r>
              <w:rPr>
                <w:noProof/>
                <w:webHidden/>
              </w:rPr>
            </w:r>
            <w:r>
              <w:rPr>
                <w:noProof/>
                <w:webHidden/>
              </w:rPr>
              <w:fldChar w:fldCharType="separate"/>
            </w:r>
            <w:r>
              <w:rPr>
                <w:noProof/>
                <w:webHidden/>
              </w:rPr>
              <w:t>16</w:t>
            </w:r>
            <w:r>
              <w:rPr>
                <w:noProof/>
                <w:webHidden/>
              </w:rPr>
              <w:fldChar w:fldCharType="end"/>
            </w:r>
          </w:hyperlink>
        </w:p>
        <w:p w14:paraId="570FE449" w14:textId="1A7D20E7" w:rsidR="0051498C" w:rsidRDefault="0051498C">
          <w:pPr>
            <w:pStyle w:val="TOC2"/>
            <w:tabs>
              <w:tab w:val="right" w:leader="dot" w:pos="10160"/>
            </w:tabs>
            <w:rPr>
              <w:rFonts w:eastAsiaTheme="minorEastAsia" w:cstheme="minorBidi"/>
              <w:smallCaps w:val="0"/>
              <w:noProof/>
              <w:sz w:val="22"/>
              <w:szCs w:val="22"/>
              <w:lang w:bidi="ar-SA"/>
            </w:rPr>
          </w:pPr>
          <w:hyperlink w:anchor="_Toc51416374" w:history="1">
            <w:r w:rsidRPr="00B05F62">
              <w:rPr>
                <w:rStyle w:val="Hyperlink"/>
                <w:noProof/>
              </w:rPr>
              <w:t>Operations on Shapes</w:t>
            </w:r>
            <w:r>
              <w:rPr>
                <w:noProof/>
                <w:webHidden/>
              </w:rPr>
              <w:tab/>
            </w:r>
            <w:r>
              <w:rPr>
                <w:noProof/>
                <w:webHidden/>
              </w:rPr>
              <w:fldChar w:fldCharType="begin"/>
            </w:r>
            <w:r>
              <w:rPr>
                <w:noProof/>
                <w:webHidden/>
              </w:rPr>
              <w:instrText xml:space="preserve"> PAGEREF _Toc51416374 \h </w:instrText>
            </w:r>
            <w:r>
              <w:rPr>
                <w:noProof/>
                <w:webHidden/>
              </w:rPr>
            </w:r>
            <w:r>
              <w:rPr>
                <w:noProof/>
                <w:webHidden/>
              </w:rPr>
              <w:fldChar w:fldCharType="separate"/>
            </w:r>
            <w:r>
              <w:rPr>
                <w:noProof/>
                <w:webHidden/>
              </w:rPr>
              <w:t>16</w:t>
            </w:r>
            <w:r>
              <w:rPr>
                <w:noProof/>
                <w:webHidden/>
              </w:rPr>
              <w:fldChar w:fldCharType="end"/>
            </w:r>
          </w:hyperlink>
        </w:p>
        <w:p w14:paraId="17B59EE3" w14:textId="499BE141" w:rsidR="0051498C" w:rsidRDefault="0051498C">
          <w:pPr>
            <w:pStyle w:val="TOC3"/>
            <w:tabs>
              <w:tab w:val="right" w:leader="dot" w:pos="10160"/>
            </w:tabs>
            <w:rPr>
              <w:rFonts w:eastAsiaTheme="minorEastAsia" w:cstheme="minorBidi"/>
              <w:i w:val="0"/>
              <w:iCs w:val="0"/>
              <w:noProof/>
              <w:sz w:val="22"/>
              <w:szCs w:val="22"/>
              <w:lang w:bidi="ar-SA"/>
            </w:rPr>
          </w:pPr>
          <w:hyperlink w:anchor="_Toc51416375" w:history="1">
            <w:r w:rsidRPr="00B05F62">
              <w:rPr>
                <w:rStyle w:val="Hyperlink"/>
                <w:noProof/>
              </w:rPr>
              <w:t>Introduction:</w:t>
            </w:r>
            <w:r>
              <w:rPr>
                <w:noProof/>
                <w:webHidden/>
              </w:rPr>
              <w:tab/>
            </w:r>
            <w:r>
              <w:rPr>
                <w:noProof/>
                <w:webHidden/>
              </w:rPr>
              <w:fldChar w:fldCharType="begin"/>
            </w:r>
            <w:r>
              <w:rPr>
                <w:noProof/>
                <w:webHidden/>
              </w:rPr>
              <w:instrText xml:space="preserve"> PAGEREF _Toc51416375 \h </w:instrText>
            </w:r>
            <w:r>
              <w:rPr>
                <w:noProof/>
                <w:webHidden/>
              </w:rPr>
            </w:r>
            <w:r>
              <w:rPr>
                <w:noProof/>
                <w:webHidden/>
              </w:rPr>
              <w:fldChar w:fldCharType="separate"/>
            </w:r>
            <w:r>
              <w:rPr>
                <w:noProof/>
                <w:webHidden/>
              </w:rPr>
              <w:t>16</w:t>
            </w:r>
            <w:r>
              <w:rPr>
                <w:noProof/>
                <w:webHidden/>
              </w:rPr>
              <w:fldChar w:fldCharType="end"/>
            </w:r>
          </w:hyperlink>
        </w:p>
        <w:p w14:paraId="2D9D2031" w14:textId="2B27C04A" w:rsidR="0051498C" w:rsidRDefault="0051498C">
          <w:pPr>
            <w:pStyle w:val="TOC3"/>
            <w:tabs>
              <w:tab w:val="right" w:leader="dot" w:pos="10160"/>
            </w:tabs>
            <w:rPr>
              <w:rFonts w:eastAsiaTheme="minorEastAsia" w:cstheme="minorBidi"/>
              <w:i w:val="0"/>
              <w:iCs w:val="0"/>
              <w:noProof/>
              <w:sz w:val="22"/>
              <w:szCs w:val="22"/>
              <w:lang w:bidi="ar-SA"/>
            </w:rPr>
          </w:pPr>
          <w:hyperlink w:anchor="_Toc51416376" w:history="1">
            <w:r w:rsidRPr="00B05F62">
              <w:rPr>
                <w:rStyle w:val="Hyperlink"/>
                <w:noProof/>
              </w:rPr>
              <w:t>Reqirements:</w:t>
            </w:r>
            <w:r>
              <w:rPr>
                <w:noProof/>
                <w:webHidden/>
              </w:rPr>
              <w:tab/>
            </w:r>
            <w:r>
              <w:rPr>
                <w:noProof/>
                <w:webHidden/>
              </w:rPr>
              <w:fldChar w:fldCharType="begin"/>
            </w:r>
            <w:r>
              <w:rPr>
                <w:noProof/>
                <w:webHidden/>
              </w:rPr>
              <w:instrText xml:space="preserve"> PAGEREF _Toc51416376 \h </w:instrText>
            </w:r>
            <w:r>
              <w:rPr>
                <w:noProof/>
                <w:webHidden/>
              </w:rPr>
            </w:r>
            <w:r>
              <w:rPr>
                <w:noProof/>
                <w:webHidden/>
              </w:rPr>
              <w:fldChar w:fldCharType="separate"/>
            </w:r>
            <w:r>
              <w:rPr>
                <w:noProof/>
                <w:webHidden/>
              </w:rPr>
              <w:t>16</w:t>
            </w:r>
            <w:r>
              <w:rPr>
                <w:noProof/>
                <w:webHidden/>
              </w:rPr>
              <w:fldChar w:fldCharType="end"/>
            </w:r>
          </w:hyperlink>
        </w:p>
        <w:p w14:paraId="7FE8B457" w14:textId="259486AB" w:rsidR="0051498C" w:rsidRDefault="0051498C">
          <w:pPr>
            <w:pStyle w:val="TOC3"/>
            <w:tabs>
              <w:tab w:val="right" w:leader="dot" w:pos="10160"/>
            </w:tabs>
            <w:rPr>
              <w:rFonts w:eastAsiaTheme="minorEastAsia" w:cstheme="minorBidi"/>
              <w:i w:val="0"/>
              <w:iCs w:val="0"/>
              <w:noProof/>
              <w:sz w:val="22"/>
              <w:szCs w:val="22"/>
              <w:lang w:bidi="ar-SA"/>
            </w:rPr>
          </w:pPr>
          <w:hyperlink w:anchor="_Toc51416377" w:history="1">
            <w:r w:rsidRPr="00B05F62">
              <w:rPr>
                <w:rStyle w:val="Hyperlink"/>
                <w:noProof/>
              </w:rPr>
              <w:t>Design:</w:t>
            </w:r>
            <w:r>
              <w:rPr>
                <w:noProof/>
                <w:webHidden/>
              </w:rPr>
              <w:tab/>
            </w:r>
            <w:r>
              <w:rPr>
                <w:noProof/>
                <w:webHidden/>
              </w:rPr>
              <w:fldChar w:fldCharType="begin"/>
            </w:r>
            <w:r>
              <w:rPr>
                <w:noProof/>
                <w:webHidden/>
              </w:rPr>
              <w:instrText xml:space="preserve"> PAGEREF _Toc51416377 \h </w:instrText>
            </w:r>
            <w:r>
              <w:rPr>
                <w:noProof/>
                <w:webHidden/>
              </w:rPr>
            </w:r>
            <w:r>
              <w:rPr>
                <w:noProof/>
                <w:webHidden/>
              </w:rPr>
              <w:fldChar w:fldCharType="separate"/>
            </w:r>
            <w:r>
              <w:rPr>
                <w:noProof/>
                <w:webHidden/>
              </w:rPr>
              <w:t>17</w:t>
            </w:r>
            <w:r>
              <w:rPr>
                <w:noProof/>
                <w:webHidden/>
              </w:rPr>
              <w:fldChar w:fldCharType="end"/>
            </w:r>
          </w:hyperlink>
        </w:p>
        <w:p w14:paraId="56377F77" w14:textId="263AB8BF" w:rsidR="0051498C" w:rsidRDefault="0051498C">
          <w:pPr>
            <w:pStyle w:val="TOC3"/>
            <w:tabs>
              <w:tab w:val="right" w:leader="dot" w:pos="10160"/>
            </w:tabs>
            <w:rPr>
              <w:rFonts w:eastAsiaTheme="minorEastAsia" w:cstheme="minorBidi"/>
              <w:i w:val="0"/>
              <w:iCs w:val="0"/>
              <w:noProof/>
              <w:sz w:val="22"/>
              <w:szCs w:val="22"/>
              <w:lang w:bidi="ar-SA"/>
            </w:rPr>
          </w:pPr>
          <w:hyperlink w:anchor="_Toc51416379" w:history="1">
            <w:r w:rsidRPr="00B05F62">
              <w:rPr>
                <w:rStyle w:val="Hyperlink"/>
                <w:noProof/>
              </w:rPr>
              <w:t>Test Plan:</w:t>
            </w:r>
            <w:r>
              <w:rPr>
                <w:noProof/>
                <w:webHidden/>
              </w:rPr>
              <w:tab/>
            </w:r>
            <w:r>
              <w:rPr>
                <w:noProof/>
                <w:webHidden/>
              </w:rPr>
              <w:fldChar w:fldCharType="begin"/>
            </w:r>
            <w:r>
              <w:rPr>
                <w:noProof/>
                <w:webHidden/>
              </w:rPr>
              <w:instrText xml:space="preserve"> PAGEREF _Toc51416379 \h </w:instrText>
            </w:r>
            <w:r>
              <w:rPr>
                <w:noProof/>
                <w:webHidden/>
              </w:rPr>
            </w:r>
            <w:r>
              <w:rPr>
                <w:noProof/>
                <w:webHidden/>
              </w:rPr>
              <w:fldChar w:fldCharType="separate"/>
            </w:r>
            <w:r>
              <w:rPr>
                <w:noProof/>
                <w:webHidden/>
              </w:rPr>
              <w:t>18</w:t>
            </w:r>
            <w:r>
              <w:rPr>
                <w:noProof/>
                <w:webHidden/>
              </w:rPr>
              <w:fldChar w:fldCharType="end"/>
            </w:r>
          </w:hyperlink>
        </w:p>
        <w:p w14:paraId="2A21D465" w14:textId="7714EB96" w:rsidR="0051498C" w:rsidRDefault="0051498C">
          <w:pPr>
            <w:pStyle w:val="TOC1"/>
            <w:tabs>
              <w:tab w:val="right" w:leader="dot" w:pos="10160"/>
            </w:tabs>
            <w:rPr>
              <w:rFonts w:eastAsiaTheme="minorEastAsia" w:cstheme="minorBidi"/>
              <w:b w:val="0"/>
              <w:bCs w:val="0"/>
              <w:caps w:val="0"/>
              <w:noProof/>
              <w:sz w:val="22"/>
              <w:szCs w:val="22"/>
              <w:lang w:bidi="ar-SA"/>
            </w:rPr>
          </w:pPr>
          <w:hyperlink w:anchor="_Toc51416380" w:history="1">
            <w:r w:rsidRPr="00B05F62">
              <w:rPr>
                <w:rStyle w:val="Hyperlink"/>
                <w:noProof/>
              </w:rPr>
              <w:t>Appendix</w:t>
            </w:r>
            <w:r>
              <w:rPr>
                <w:noProof/>
                <w:webHidden/>
              </w:rPr>
              <w:tab/>
            </w:r>
            <w:r>
              <w:rPr>
                <w:noProof/>
                <w:webHidden/>
              </w:rPr>
              <w:fldChar w:fldCharType="begin"/>
            </w:r>
            <w:r>
              <w:rPr>
                <w:noProof/>
                <w:webHidden/>
              </w:rPr>
              <w:instrText xml:space="preserve"> PAGEREF _Toc51416380 \h </w:instrText>
            </w:r>
            <w:r>
              <w:rPr>
                <w:noProof/>
                <w:webHidden/>
              </w:rPr>
            </w:r>
            <w:r>
              <w:rPr>
                <w:noProof/>
                <w:webHidden/>
              </w:rPr>
              <w:fldChar w:fldCharType="separate"/>
            </w:r>
            <w:r>
              <w:rPr>
                <w:noProof/>
                <w:webHidden/>
              </w:rPr>
              <w:t>19</w:t>
            </w:r>
            <w:r>
              <w:rPr>
                <w:noProof/>
                <w:webHidden/>
              </w:rPr>
              <w:fldChar w:fldCharType="end"/>
            </w:r>
          </w:hyperlink>
        </w:p>
        <w:p w14:paraId="6EDDEA33" w14:textId="1C07FDA9" w:rsidR="0051498C" w:rsidRDefault="0051498C">
          <w:pPr>
            <w:pStyle w:val="TOC3"/>
            <w:tabs>
              <w:tab w:val="right" w:leader="dot" w:pos="10160"/>
            </w:tabs>
            <w:rPr>
              <w:rFonts w:eastAsiaTheme="minorEastAsia" w:cstheme="minorBidi"/>
              <w:i w:val="0"/>
              <w:iCs w:val="0"/>
              <w:noProof/>
              <w:sz w:val="22"/>
              <w:szCs w:val="22"/>
              <w:lang w:bidi="ar-SA"/>
            </w:rPr>
          </w:pPr>
          <w:hyperlink w:anchor="_Toc51416381" w:history="1">
            <w:r w:rsidRPr="00B05F62">
              <w:rPr>
                <w:rStyle w:val="Hyperlink"/>
                <w:noProof/>
              </w:rPr>
              <w:t>GitHub Activity</w:t>
            </w:r>
            <w:r>
              <w:rPr>
                <w:noProof/>
                <w:webHidden/>
              </w:rPr>
              <w:tab/>
            </w:r>
            <w:r>
              <w:rPr>
                <w:noProof/>
                <w:webHidden/>
              </w:rPr>
              <w:fldChar w:fldCharType="begin"/>
            </w:r>
            <w:r>
              <w:rPr>
                <w:noProof/>
                <w:webHidden/>
              </w:rPr>
              <w:instrText xml:space="preserve"> PAGEREF _Toc51416381 \h </w:instrText>
            </w:r>
            <w:r>
              <w:rPr>
                <w:noProof/>
                <w:webHidden/>
              </w:rPr>
            </w:r>
            <w:r>
              <w:rPr>
                <w:noProof/>
                <w:webHidden/>
              </w:rPr>
              <w:fldChar w:fldCharType="separate"/>
            </w:r>
            <w:r>
              <w:rPr>
                <w:noProof/>
                <w:webHidden/>
              </w:rPr>
              <w:t>19</w:t>
            </w:r>
            <w:r>
              <w:rPr>
                <w:noProof/>
                <w:webHidden/>
              </w:rPr>
              <w:fldChar w:fldCharType="end"/>
            </w:r>
          </w:hyperlink>
        </w:p>
        <w:p w14:paraId="526E999E" w14:textId="2B887B73" w:rsidR="0051498C" w:rsidRDefault="0051498C">
          <w:pPr>
            <w:pStyle w:val="TOC1"/>
            <w:tabs>
              <w:tab w:val="right" w:leader="dot" w:pos="10160"/>
            </w:tabs>
            <w:rPr>
              <w:rFonts w:eastAsiaTheme="minorEastAsia" w:cstheme="minorBidi"/>
              <w:b w:val="0"/>
              <w:bCs w:val="0"/>
              <w:caps w:val="0"/>
              <w:noProof/>
              <w:sz w:val="22"/>
              <w:szCs w:val="22"/>
              <w:lang w:bidi="ar-SA"/>
            </w:rPr>
          </w:pPr>
          <w:hyperlink w:anchor="_Toc51416382" w:history="1">
            <w:r w:rsidRPr="00B05F62">
              <w:rPr>
                <w:rStyle w:val="Hyperlink"/>
                <w:noProof/>
              </w:rPr>
              <w:t>References</w:t>
            </w:r>
            <w:r>
              <w:rPr>
                <w:noProof/>
                <w:webHidden/>
              </w:rPr>
              <w:tab/>
            </w:r>
            <w:r>
              <w:rPr>
                <w:noProof/>
                <w:webHidden/>
              </w:rPr>
              <w:fldChar w:fldCharType="begin"/>
            </w:r>
            <w:r>
              <w:rPr>
                <w:noProof/>
                <w:webHidden/>
              </w:rPr>
              <w:instrText xml:space="preserve"> PAGEREF _Toc51416382 \h </w:instrText>
            </w:r>
            <w:r>
              <w:rPr>
                <w:noProof/>
                <w:webHidden/>
              </w:rPr>
            </w:r>
            <w:r>
              <w:rPr>
                <w:noProof/>
                <w:webHidden/>
              </w:rPr>
              <w:fldChar w:fldCharType="separate"/>
            </w:r>
            <w:r>
              <w:rPr>
                <w:noProof/>
                <w:webHidden/>
              </w:rPr>
              <w:t>22</w:t>
            </w:r>
            <w:r>
              <w:rPr>
                <w:noProof/>
                <w:webHidden/>
              </w:rPr>
              <w:fldChar w:fldCharType="end"/>
            </w:r>
          </w:hyperlink>
        </w:p>
        <w:p w14:paraId="4AC47AE8" w14:textId="6E1B150C" w:rsidR="00746AB0" w:rsidRDefault="00746AB0" w:rsidP="00746AB0">
          <w:r>
            <w:rPr>
              <w:b/>
              <w:bCs/>
              <w:noProof/>
            </w:rPr>
            <w:fldChar w:fldCharType="end"/>
          </w:r>
        </w:p>
      </w:sdtContent>
    </w:sdt>
    <w:p w14:paraId="528F0D09" w14:textId="77777777" w:rsidR="003A1816" w:rsidRPr="00B160FF" w:rsidRDefault="003A1816" w:rsidP="003A1816">
      <w:pPr>
        <w:pStyle w:val="ListParagraph"/>
        <w:ind w:firstLine="0"/>
      </w:pPr>
    </w:p>
    <w:p w14:paraId="7B3BA94F" w14:textId="3EB45705" w:rsidR="00146B13" w:rsidRDefault="00146B13" w:rsidP="00705561">
      <w:pPr>
        <w:pStyle w:val="Heading1"/>
      </w:pPr>
    </w:p>
    <w:p w14:paraId="277B346F" w14:textId="06E9AB8E" w:rsidR="0025196C" w:rsidRDefault="0025196C" w:rsidP="0025196C"/>
    <w:p w14:paraId="4D6718F0" w14:textId="1483CF39" w:rsidR="0025196C" w:rsidRDefault="0025196C" w:rsidP="0025196C"/>
    <w:p w14:paraId="1FB16B44" w14:textId="22DD3795" w:rsidR="0025196C" w:rsidRDefault="0025196C" w:rsidP="0025196C"/>
    <w:p w14:paraId="1F277661" w14:textId="77777777" w:rsidR="0025196C" w:rsidRPr="0025196C" w:rsidRDefault="0025196C" w:rsidP="0025196C"/>
    <w:p w14:paraId="23AF5CCB" w14:textId="2CDCB045" w:rsidR="00146B13" w:rsidRPr="0025196C" w:rsidRDefault="003A1816" w:rsidP="0025196C">
      <w:pPr>
        <w:pStyle w:val="Title"/>
        <w:rPr>
          <w:b/>
          <w:bCs/>
          <w:i w:val="0"/>
        </w:rPr>
      </w:pPr>
      <w:r w:rsidRPr="0025196C">
        <w:rPr>
          <w:i w:val="0"/>
        </w:rPr>
        <w:t>Activity and Tasks</w:t>
      </w:r>
    </w:p>
    <w:p w14:paraId="4BA0BC61" w14:textId="1AA0BE40" w:rsidR="00146B13" w:rsidRPr="00FF6C63" w:rsidRDefault="00705561" w:rsidP="0025196C">
      <w:pPr>
        <w:pStyle w:val="Heading1"/>
      </w:pPr>
      <w:bookmarkStart w:id="4" w:name="_Toc51416362"/>
      <w:r w:rsidRPr="00146B13">
        <w:t xml:space="preserve">Activity </w:t>
      </w:r>
      <w:r w:rsidR="003A1816" w:rsidRPr="00146B13">
        <w:t>1</w:t>
      </w:r>
      <w:r>
        <w:t xml:space="preserve">– </w:t>
      </w:r>
      <w:r w:rsidR="003A1816" w:rsidRPr="00146B13">
        <w:t>System/</w:t>
      </w:r>
      <w:proofErr w:type="gramStart"/>
      <w:r w:rsidR="003A1816" w:rsidRPr="00146B13">
        <w:t>Software  Development</w:t>
      </w:r>
      <w:bookmarkEnd w:id="4"/>
      <w:proofErr w:type="gramEnd"/>
    </w:p>
    <w:p w14:paraId="7067AB2E" w14:textId="26143D61" w:rsidR="00146B13" w:rsidRPr="00146B13" w:rsidRDefault="00146B13" w:rsidP="00146B13">
      <w:pPr>
        <w:pStyle w:val="Heading2"/>
        <w:rPr>
          <w:b/>
        </w:rPr>
      </w:pPr>
      <w:bookmarkStart w:id="5" w:name="_Toc51247423"/>
      <w:bookmarkStart w:id="6" w:name="_Toc51416363"/>
      <w:r w:rsidRPr="00146B13">
        <w:rPr>
          <w:b/>
        </w:rPr>
        <w:t>Section1: Requirements</w:t>
      </w:r>
      <w:bookmarkEnd w:id="5"/>
      <w:bookmarkEnd w:id="6"/>
    </w:p>
    <w:p w14:paraId="541EEAA9" w14:textId="686F6416" w:rsidR="00146B13" w:rsidRPr="0042314E" w:rsidRDefault="00146B13" w:rsidP="0042314E">
      <w:pPr>
        <w:pStyle w:val="Heading3"/>
        <w:rPr>
          <w:rFonts w:asciiTheme="majorHAnsi" w:hAnsiTheme="majorHAnsi" w:cstheme="minorHAnsi"/>
          <w:sz w:val="22"/>
        </w:rPr>
      </w:pPr>
      <w:bookmarkStart w:id="7" w:name="_Toc51247424"/>
      <w:bookmarkStart w:id="8" w:name="_Toc51416364"/>
      <w:r w:rsidRPr="0042314E">
        <w:rPr>
          <w:rFonts w:asciiTheme="majorHAnsi" w:hAnsiTheme="majorHAnsi" w:cstheme="minorHAnsi"/>
          <w:color w:val="548DD4" w:themeColor="text2" w:themeTint="99"/>
          <w:sz w:val="22"/>
        </w:rPr>
        <w:t>Introduction</w:t>
      </w:r>
      <w:r w:rsidRPr="0042314E">
        <w:rPr>
          <w:rFonts w:asciiTheme="majorHAnsi" w:hAnsiTheme="majorHAnsi" w:cstheme="minorHAnsi"/>
          <w:sz w:val="22"/>
        </w:rPr>
        <w:t>:</w:t>
      </w:r>
      <w:bookmarkEnd w:id="7"/>
      <w:bookmarkEnd w:id="8"/>
    </w:p>
    <w:p w14:paraId="411D456A" w14:textId="77777777" w:rsidR="00146B13" w:rsidRPr="007D1926" w:rsidRDefault="00146B13" w:rsidP="00146B13">
      <w:pPr>
        <w:autoSpaceDE w:val="0"/>
        <w:autoSpaceDN w:val="0"/>
        <w:adjustRightInd w:val="0"/>
        <w:rPr>
          <w:rFonts w:cstheme="minorHAnsi"/>
        </w:rPr>
      </w:pPr>
      <w:r w:rsidRPr="007D1926">
        <w:rPr>
          <w:rFonts w:cstheme="minorHAnsi"/>
        </w:rPr>
        <w:t>It is really difficult to work in hazardous environment in many of the industries. Humans can handle only certain amount of temperature, pressure and other climatic conditions. To work in an environment with such severe conditions among machines will cause threat to human life. To overcome this difficulty, voice controlled systems is being developed so that machines can be operated remotely.</w:t>
      </w:r>
    </w:p>
    <w:p w14:paraId="1AFCBC31" w14:textId="77777777" w:rsidR="00146B13" w:rsidRPr="006A793A" w:rsidRDefault="00146B13" w:rsidP="00146B13">
      <w:pPr>
        <w:autoSpaceDE w:val="0"/>
        <w:autoSpaceDN w:val="0"/>
        <w:adjustRightInd w:val="0"/>
        <w:rPr>
          <w:rFonts w:ascii="Fd7931-Identity-H" w:hAnsi="Fd7931-Identity-H" w:cs="Fd7931-Identity-H"/>
          <w:sz w:val="19"/>
          <w:szCs w:val="19"/>
        </w:rPr>
      </w:pPr>
    </w:p>
    <w:p w14:paraId="6CCC5E9E" w14:textId="77777777" w:rsidR="00146B13" w:rsidRPr="0025196C" w:rsidRDefault="00146B13" w:rsidP="00146B13">
      <w:pPr>
        <w:pStyle w:val="Heading3"/>
        <w:rPr>
          <w:sz w:val="24"/>
        </w:rPr>
      </w:pPr>
      <w:bookmarkStart w:id="9" w:name="_Toc51247425"/>
      <w:bookmarkStart w:id="10" w:name="_Toc51416365"/>
      <w:r w:rsidRPr="0025196C">
        <w:rPr>
          <w:rStyle w:val="Heading5Char"/>
          <w:sz w:val="24"/>
        </w:rPr>
        <w:t>Research</w:t>
      </w:r>
      <w:r w:rsidRPr="0025196C">
        <w:rPr>
          <w:sz w:val="24"/>
        </w:rPr>
        <w:t>:</w:t>
      </w:r>
      <w:bookmarkEnd w:id="9"/>
      <w:bookmarkEnd w:id="10"/>
    </w:p>
    <w:p w14:paraId="7756C3CA" w14:textId="77777777" w:rsidR="00146B13" w:rsidRPr="0025196C" w:rsidRDefault="00146B13" w:rsidP="00146B13">
      <w:pPr>
        <w:pStyle w:val="Heading6"/>
        <w:rPr>
          <w:i w:val="0"/>
        </w:rPr>
      </w:pPr>
      <w:bookmarkStart w:id="11" w:name="_Toc51247426"/>
      <w:r w:rsidRPr="0025196C">
        <w:rPr>
          <w:i w:val="0"/>
        </w:rPr>
        <w:t>Ageing</w:t>
      </w:r>
      <w:bookmarkEnd w:id="11"/>
    </w:p>
    <w:p w14:paraId="56A207E7" w14:textId="77777777" w:rsidR="00146B13" w:rsidRDefault="00146B13" w:rsidP="00146B13">
      <w:pPr>
        <w:pStyle w:val="Subtitle"/>
        <w:jc w:val="left"/>
      </w:pPr>
      <w:r>
        <w:t>A brief timeline of important events that led to current voice recognition technology:</w:t>
      </w:r>
    </w:p>
    <w:p w14:paraId="21161BEF" w14:textId="77777777" w:rsidR="00146B13" w:rsidRDefault="00146B13" w:rsidP="00146B13">
      <w:pPr>
        <w:pStyle w:val="Heading7"/>
      </w:pPr>
      <w:r w:rsidRPr="006A793A">
        <w:t>20</w:t>
      </w:r>
      <w:r w:rsidRPr="006A793A">
        <w:rPr>
          <w:vertAlign w:val="superscript"/>
        </w:rPr>
        <w:t>th</w:t>
      </w:r>
      <w:r w:rsidRPr="006A793A">
        <w:t xml:space="preserve"> Century</w:t>
      </w:r>
    </w:p>
    <w:p w14:paraId="683A72B1" w14:textId="77777777" w:rsidR="00146B13" w:rsidRDefault="00146B13" w:rsidP="00146B13">
      <w:pPr>
        <w:pStyle w:val="ListParagraph"/>
        <w:numPr>
          <w:ilvl w:val="0"/>
          <w:numId w:val="12"/>
        </w:numPr>
        <w:spacing w:after="160" w:line="259" w:lineRule="auto"/>
      </w:pPr>
      <w:r w:rsidRPr="006A793A">
        <w:t xml:space="preserve">Voice recognition </w:t>
      </w:r>
      <w:r>
        <w:t>technology was first developed by Bell Labs in 1952.</w:t>
      </w:r>
    </w:p>
    <w:p w14:paraId="254EEC75" w14:textId="77777777" w:rsidR="00146B13" w:rsidRDefault="00146B13" w:rsidP="00146B13">
      <w:pPr>
        <w:pStyle w:val="ListParagraph"/>
        <w:numPr>
          <w:ilvl w:val="0"/>
          <w:numId w:val="12"/>
        </w:numPr>
        <w:spacing w:after="160" w:line="259" w:lineRule="auto"/>
      </w:pPr>
      <w:r>
        <w:t>In 1960s, came IBM’s Shoebox machine which could understand 16 words spoken only in English by a designated speaker.</w:t>
      </w:r>
    </w:p>
    <w:p w14:paraId="5FD21D84" w14:textId="77777777" w:rsidR="00146B13" w:rsidRDefault="00146B13" w:rsidP="00146B13">
      <w:pPr>
        <w:pStyle w:val="ListParagraph"/>
        <w:numPr>
          <w:ilvl w:val="0"/>
          <w:numId w:val="12"/>
        </w:numPr>
        <w:spacing w:after="160" w:line="259" w:lineRule="auto"/>
      </w:pPr>
      <w:r>
        <w:t xml:space="preserve">In the early 1980’s came the Hidden Markov Model (HMM). In this, speech recognition went from using templates to understanding words to a statistical method that measured the </w:t>
      </w:r>
      <w:r w:rsidRPr="001254A4">
        <w:rPr>
          <w:rStyle w:val="Emphasis"/>
          <w:i w:val="0"/>
        </w:rPr>
        <w:t>probability</w:t>
      </w:r>
      <w:r>
        <w:t xml:space="preserve"> of unknown sounds being words.</w:t>
      </w:r>
    </w:p>
    <w:p w14:paraId="1AC34911" w14:textId="77777777" w:rsidR="00146B13" w:rsidRPr="006A793A" w:rsidRDefault="00146B13" w:rsidP="00146B13">
      <w:pPr>
        <w:pStyle w:val="ListParagraph"/>
        <w:numPr>
          <w:ilvl w:val="0"/>
          <w:numId w:val="12"/>
        </w:numPr>
        <w:spacing w:after="160" w:line="259" w:lineRule="auto"/>
      </w:pPr>
      <w:r>
        <w:t xml:space="preserve">In 1993, </w:t>
      </w:r>
      <w:proofErr w:type="spellStart"/>
      <w:r w:rsidRPr="0016572B">
        <w:t>Speakable</w:t>
      </w:r>
      <w:proofErr w:type="spellEnd"/>
      <w:r w:rsidRPr="0016572B">
        <w:t xml:space="preserve"> items</w:t>
      </w:r>
      <w:r>
        <w:t xml:space="preserve">, the first built-in speech recognition and voice enabled control software for </w:t>
      </w:r>
      <w:r w:rsidRPr="0016572B">
        <w:t>Apple</w:t>
      </w:r>
      <w:r>
        <w:t xml:space="preserve"> computers.</w:t>
      </w:r>
    </w:p>
    <w:p w14:paraId="50D6CB2B" w14:textId="77777777" w:rsidR="00146B13" w:rsidRDefault="00146B13" w:rsidP="00146B13">
      <w:pPr>
        <w:pStyle w:val="Heading7"/>
      </w:pPr>
      <w:r w:rsidRPr="001254A4">
        <w:t>21</w:t>
      </w:r>
      <w:r w:rsidRPr="001254A4">
        <w:rPr>
          <w:vertAlign w:val="superscript"/>
        </w:rPr>
        <w:t>st</w:t>
      </w:r>
      <w:r w:rsidRPr="001254A4">
        <w:t xml:space="preserve"> Century</w:t>
      </w:r>
    </w:p>
    <w:p w14:paraId="5B3D2116" w14:textId="77777777" w:rsidR="00146B13" w:rsidRDefault="00146B13" w:rsidP="00146B13">
      <w:pPr>
        <w:pStyle w:val="ListParagraph"/>
        <w:numPr>
          <w:ilvl w:val="0"/>
          <w:numId w:val="13"/>
        </w:numPr>
        <w:spacing w:after="160" w:line="259" w:lineRule="auto"/>
      </w:pPr>
      <w:r w:rsidRPr="0016572B">
        <w:t xml:space="preserve">In 2002, Microsoft </w:t>
      </w:r>
      <w:r>
        <w:t>integrates speech recognition into office products.</w:t>
      </w:r>
    </w:p>
    <w:p w14:paraId="532B3B7B" w14:textId="77777777" w:rsidR="00146B13" w:rsidRDefault="00146B13" w:rsidP="00146B13">
      <w:pPr>
        <w:pStyle w:val="ListParagraph"/>
        <w:numPr>
          <w:ilvl w:val="0"/>
          <w:numId w:val="13"/>
        </w:numPr>
        <w:spacing w:after="160" w:line="259" w:lineRule="auto"/>
      </w:pPr>
      <w:r>
        <w:lastRenderedPageBreak/>
        <w:t xml:space="preserve">In 2008, Google launches the Voice Search app for the </w:t>
      </w:r>
      <w:r w:rsidRPr="002F7B89">
        <w:t>iPhone</w:t>
      </w:r>
      <w:r>
        <w:t>, bringing speech recognition technology to mobile devices which paved the way for future of Voice recognition technology.</w:t>
      </w:r>
    </w:p>
    <w:p w14:paraId="3C95CC81" w14:textId="77777777" w:rsidR="00146B13" w:rsidRDefault="00146B13" w:rsidP="00146B13">
      <w:pPr>
        <w:pStyle w:val="ListParagraph"/>
        <w:numPr>
          <w:ilvl w:val="0"/>
          <w:numId w:val="13"/>
        </w:numPr>
        <w:spacing w:after="160" w:line="259" w:lineRule="auto"/>
      </w:pPr>
      <w:r>
        <w:t>From 2012 onwards research had been carried out to integrate heavy machineries with voice recognition.</w:t>
      </w:r>
    </w:p>
    <w:p w14:paraId="59D33D24" w14:textId="77777777" w:rsidR="00146B13" w:rsidRDefault="00146B13" w:rsidP="00146B13"/>
    <w:p w14:paraId="17DD6479" w14:textId="77777777" w:rsidR="00146B13" w:rsidRDefault="00146B13" w:rsidP="00146B13"/>
    <w:p w14:paraId="236439FE" w14:textId="77777777" w:rsidR="00146B13" w:rsidRDefault="00146B13" w:rsidP="00146B13"/>
    <w:p w14:paraId="3DDA2639" w14:textId="77777777" w:rsidR="00146B13" w:rsidRDefault="00146B13" w:rsidP="00146B13">
      <w:pPr>
        <w:pStyle w:val="Heading6"/>
      </w:pPr>
      <w:bookmarkStart w:id="12" w:name="_Toc51247427"/>
      <w:r>
        <w:t>Gradation</w:t>
      </w:r>
      <w:bookmarkEnd w:id="12"/>
    </w:p>
    <w:tbl>
      <w:tblPr>
        <w:tblStyle w:val="TableGrid"/>
        <w:tblW w:w="0" w:type="auto"/>
        <w:tblLook w:val="04A0" w:firstRow="1" w:lastRow="0" w:firstColumn="1" w:lastColumn="0" w:noHBand="0" w:noVBand="1"/>
      </w:tblPr>
      <w:tblGrid>
        <w:gridCol w:w="1757"/>
        <w:gridCol w:w="1952"/>
        <w:gridCol w:w="1552"/>
        <w:gridCol w:w="2357"/>
        <w:gridCol w:w="1765"/>
      </w:tblGrid>
      <w:tr w:rsidR="00146B13" w14:paraId="6AEB79DC" w14:textId="77777777" w:rsidTr="00746AB0">
        <w:tc>
          <w:tcPr>
            <w:tcW w:w="1757" w:type="dxa"/>
          </w:tcPr>
          <w:p w14:paraId="74F91C84" w14:textId="77777777" w:rsidR="00146B13" w:rsidRDefault="00146B13" w:rsidP="00746AB0">
            <w:r>
              <w:t>Motor Type</w:t>
            </w:r>
          </w:p>
        </w:tc>
        <w:tc>
          <w:tcPr>
            <w:tcW w:w="1952" w:type="dxa"/>
          </w:tcPr>
          <w:p w14:paraId="13C7DC8E" w14:textId="77777777" w:rsidR="00146B13" w:rsidRDefault="00146B13" w:rsidP="00746AB0">
            <w:r>
              <w:t>Controller</w:t>
            </w:r>
          </w:p>
        </w:tc>
        <w:tc>
          <w:tcPr>
            <w:tcW w:w="1552" w:type="dxa"/>
          </w:tcPr>
          <w:p w14:paraId="7564FCF0" w14:textId="77777777" w:rsidR="00146B13" w:rsidRDefault="00146B13" w:rsidP="00746AB0">
            <w:r>
              <w:t>Wireless Module</w:t>
            </w:r>
          </w:p>
        </w:tc>
        <w:tc>
          <w:tcPr>
            <w:tcW w:w="2324" w:type="dxa"/>
          </w:tcPr>
          <w:p w14:paraId="3E487CB9" w14:textId="77777777" w:rsidR="00146B13" w:rsidRDefault="00146B13" w:rsidP="00746AB0">
            <w:r>
              <w:t>Key features related to this project.</w:t>
            </w:r>
          </w:p>
        </w:tc>
        <w:tc>
          <w:tcPr>
            <w:tcW w:w="1765" w:type="dxa"/>
          </w:tcPr>
          <w:p w14:paraId="7DE590A8" w14:textId="77777777" w:rsidR="00146B13" w:rsidRDefault="00146B13" w:rsidP="00746AB0">
            <w:proofErr w:type="spellStart"/>
            <w:r>
              <w:t>Approx</w:t>
            </w:r>
            <w:proofErr w:type="spellEnd"/>
            <w:r>
              <w:t xml:space="preserve"> Cost (in rupees)</w:t>
            </w:r>
          </w:p>
        </w:tc>
      </w:tr>
      <w:tr w:rsidR="00146B13" w14:paraId="748DBC20" w14:textId="77777777" w:rsidTr="00746AB0">
        <w:trPr>
          <w:trHeight w:val="1230"/>
        </w:trPr>
        <w:tc>
          <w:tcPr>
            <w:tcW w:w="1757" w:type="dxa"/>
            <w:vMerge w:val="restart"/>
          </w:tcPr>
          <w:p w14:paraId="66AEDE70" w14:textId="77777777" w:rsidR="00146B13" w:rsidRDefault="00146B13" w:rsidP="00746AB0">
            <w:r>
              <w:t>DC Motor of 12 V</w:t>
            </w:r>
          </w:p>
        </w:tc>
        <w:tc>
          <w:tcPr>
            <w:tcW w:w="1952" w:type="dxa"/>
            <w:vMerge w:val="restart"/>
          </w:tcPr>
          <w:p w14:paraId="5D984FB8" w14:textId="77777777" w:rsidR="00146B13" w:rsidRDefault="00146B13" w:rsidP="00746AB0">
            <w:r>
              <w:t>Arduino Uno</w:t>
            </w:r>
          </w:p>
        </w:tc>
        <w:tc>
          <w:tcPr>
            <w:tcW w:w="1552" w:type="dxa"/>
          </w:tcPr>
          <w:p w14:paraId="3737284D" w14:textId="77777777" w:rsidR="00146B13" w:rsidRDefault="00146B13" w:rsidP="00746AB0">
            <w:r>
              <w:t>Bluetooth</w:t>
            </w:r>
          </w:p>
        </w:tc>
        <w:tc>
          <w:tcPr>
            <w:tcW w:w="2324" w:type="dxa"/>
            <w:vMerge w:val="restart"/>
          </w:tcPr>
          <w:p w14:paraId="5A11DF5F" w14:textId="77777777" w:rsidR="00146B13" w:rsidRDefault="00146B13" w:rsidP="00146B13">
            <w:pPr>
              <w:pStyle w:val="ListParagraph"/>
              <w:numPr>
                <w:ilvl w:val="0"/>
                <w:numId w:val="15"/>
              </w:numPr>
            </w:pPr>
            <w:r>
              <w:t xml:space="preserve">8 bit </w:t>
            </w:r>
            <w:proofErr w:type="spellStart"/>
            <w:r>
              <w:t>Atmega</w:t>
            </w:r>
            <w:proofErr w:type="spellEnd"/>
            <w:r>
              <w:t xml:space="preserve"> 328 processor.</w:t>
            </w:r>
          </w:p>
          <w:p w14:paraId="7AB331B3" w14:textId="77777777" w:rsidR="00146B13" w:rsidRDefault="00146B13" w:rsidP="00146B13">
            <w:pPr>
              <w:pStyle w:val="ListParagraph"/>
              <w:numPr>
                <w:ilvl w:val="0"/>
                <w:numId w:val="15"/>
              </w:numPr>
            </w:pPr>
            <w:r>
              <w:t>Operating DC current:40mV</w:t>
            </w:r>
          </w:p>
          <w:p w14:paraId="47869956" w14:textId="77777777" w:rsidR="00146B13" w:rsidRDefault="00146B13" w:rsidP="00146B13">
            <w:pPr>
              <w:pStyle w:val="ListParagraph"/>
              <w:numPr>
                <w:ilvl w:val="0"/>
                <w:numId w:val="15"/>
              </w:numPr>
            </w:pPr>
            <w:proofErr w:type="spellStart"/>
            <w:r>
              <w:t>Clk</w:t>
            </w:r>
            <w:proofErr w:type="spellEnd"/>
            <w:r>
              <w:t xml:space="preserve"> speed: 16Mhz</w:t>
            </w:r>
          </w:p>
        </w:tc>
        <w:tc>
          <w:tcPr>
            <w:tcW w:w="1765" w:type="dxa"/>
          </w:tcPr>
          <w:p w14:paraId="11B55515" w14:textId="77777777" w:rsidR="00146B13" w:rsidRDefault="00146B13" w:rsidP="00746AB0">
            <w:r>
              <w:t>500</w:t>
            </w:r>
          </w:p>
        </w:tc>
      </w:tr>
      <w:tr w:rsidR="00146B13" w14:paraId="5C4AFA83" w14:textId="77777777" w:rsidTr="00746AB0">
        <w:trPr>
          <w:trHeight w:val="1230"/>
        </w:trPr>
        <w:tc>
          <w:tcPr>
            <w:tcW w:w="1757" w:type="dxa"/>
            <w:vMerge/>
          </w:tcPr>
          <w:p w14:paraId="7C770BFC" w14:textId="77777777" w:rsidR="00146B13" w:rsidRDefault="00146B13" w:rsidP="00746AB0"/>
        </w:tc>
        <w:tc>
          <w:tcPr>
            <w:tcW w:w="1952" w:type="dxa"/>
            <w:vMerge/>
          </w:tcPr>
          <w:p w14:paraId="7E13C631" w14:textId="77777777" w:rsidR="00146B13" w:rsidRDefault="00146B13" w:rsidP="00746AB0"/>
        </w:tc>
        <w:tc>
          <w:tcPr>
            <w:tcW w:w="1552" w:type="dxa"/>
          </w:tcPr>
          <w:p w14:paraId="57A74B8C" w14:textId="77777777" w:rsidR="00146B13" w:rsidRDefault="00146B13" w:rsidP="00746AB0">
            <w:proofErr w:type="spellStart"/>
            <w:r>
              <w:t>Wifi</w:t>
            </w:r>
            <w:proofErr w:type="spellEnd"/>
          </w:p>
        </w:tc>
        <w:tc>
          <w:tcPr>
            <w:tcW w:w="2324" w:type="dxa"/>
            <w:vMerge/>
          </w:tcPr>
          <w:p w14:paraId="480A1C8A" w14:textId="77777777" w:rsidR="00146B13" w:rsidRDefault="00146B13" w:rsidP="00146B13">
            <w:pPr>
              <w:pStyle w:val="ListParagraph"/>
              <w:numPr>
                <w:ilvl w:val="0"/>
                <w:numId w:val="15"/>
              </w:numPr>
            </w:pPr>
          </w:p>
        </w:tc>
        <w:tc>
          <w:tcPr>
            <w:tcW w:w="1765" w:type="dxa"/>
          </w:tcPr>
          <w:p w14:paraId="46F5BC70" w14:textId="77777777" w:rsidR="00146B13" w:rsidRDefault="00146B13" w:rsidP="00746AB0">
            <w:r>
              <w:t>650</w:t>
            </w:r>
          </w:p>
        </w:tc>
      </w:tr>
      <w:tr w:rsidR="00146B13" w14:paraId="6802631E" w14:textId="77777777" w:rsidTr="00746AB0">
        <w:trPr>
          <w:trHeight w:val="1365"/>
        </w:trPr>
        <w:tc>
          <w:tcPr>
            <w:tcW w:w="1757" w:type="dxa"/>
            <w:vMerge/>
          </w:tcPr>
          <w:p w14:paraId="43796E06" w14:textId="77777777" w:rsidR="00146B13" w:rsidRDefault="00146B13" w:rsidP="00746AB0"/>
        </w:tc>
        <w:tc>
          <w:tcPr>
            <w:tcW w:w="1952" w:type="dxa"/>
            <w:vMerge w:val="restart"/>
          </w:tcPr>
          <w:p w14:paraId="247EAE61" w14:textId="77777777" w:rsidR="00146B13" w:rsidRDefault="00146B13" w:rsidP="00746AB0">
            <w:r>
              <w:t>ESP32S</w:t>
            </w:r>
          </w:p>
        </w:tc>
        <w:tc>
          <w:tcPr>
            <w:tcW w:w="1552" w:type="dxa"/>
          </w:tcPr>
          <w:p w14:paraId="2AF47CAE" w14:textId="77777777" w:rsidR="00146B13" w:rsidRDefault="00146B13" w:rsidP="00746AB0">
            <w:proofErr w:type="spellStart"/>
            <w:r>
              <w:t>Inlcuded</w:t>
            </w:r>
            <w:proofErr w:type="spellEnd"/>
            <w:r>
              <w:t xml:space="preserve"> Bluetooth module</w:t>
            </w:r>
          </w:p>
        </w:tc>
        <w:tc>
          <w:tcPr>
            <w:tcW w:w="2324" w:type="dxa"/>
            <w:vMerge w:val="restart"/>
          </w:tcPr>
          <w:p w14:paraId="005FF6F5" w14:textId="77777777" w:rsidR="00146B13" w:rsidRDefault="00146B13" w:rsidP="00146B13">
            <w:pPr>
              <w:pStyle w:val="ListParagraph"/>
              <w:numPr>
                <w:ilvl w:val="0"/>
                <w:numId w:val="14"/>
              </w:numPr>
            </w:pPr>
            <w:r>
              <w:t>32-bit LX6 microprocessor</w:t>
            </w:r>
          </w:p>
          <w:p w14:paraId="7C91BD03" w14:textId="77777777" w:rsidR="00146B13" w:rsidRDefault="00146B13" w:rsidP="00146B13">
            <w:pPr>
              <w:pStyle w:val="ListParagraph"/>
              <w:numPr>
                <w:ilvl w:val="0"/>
                <w:numId w:val="14"/>
              </w:numPr>
            </w:pPr>
            <w:r>
              <w:t>Operating DC current:50mV</w:t>
            </w:r>
          </w:p>
          <w:p w14:paraId="7E0D1C24" w14:textId="77777777" w:rsidR="00146B13" w:rsidRDefault="00146B13" w:rsidP="00146B13">
            <w:pPr>
              <w:pStyle w:val="ListParagraph"/>
              <w:numPr>
                <w:ilvl w:val="0"/>
                <w:numId w:val="14"/>
              </w:numPr>
            </w:pPr>
            <w:proofErr w:type="spellStart"/>
            <w:r>
              <w:t>Clk</w:t>
            </w:r>
            <w:proofErr w:type="spellEnd"/>
            <w:r>
              <w:t xml:space="preserve"> speed: 160 or 240Mhz.</w:t>
            </w:r>
          </w:p>
          <w:p w14:paraId="57FD89A3" w14:textId="77777777" w:rsidR="00146B13" w:rsidRDefault="00146B13" w:rsidP="00146B13">
            <w:pPr>
              <w:pStyle w:val="ListParagraph"/>
              <w:numPr>
                <w:ilvl w:val="0"/>
                <w:numId w:val="14"/>
              </w:numPr>
            </w:pPr>
            <w:r>
              <w:t>Bluetooth 4.0 included</w:t>
            </w:r>
          </w:p>
          <w:p w14:paraId="34961618" w14:textId="77777777" w:rsidR="00146B13" w:rsidRDefault="00146B13" w:rsidP="00746AB0">
            <w:pPr>
              <w:pStyle w:val="ListParagraph"/>
            </w:pPr>
          </w:p>
          <w:p w14:paraId="7CDA756D" w14:textId="77777777" w:rsidR="00146B13" w:rsidRDefault="00146B13" w:rsidP="00746AB0"/>
        </w:tc>
        <w:tc>
          <w:tcPr>
            <w:tcW w:w="1765" w:type="dxa"/>
          </w:tcPr>
          <w:p w14:paraId="63D7C737" w14:textId="77777777" w:rsidR="00146B13" w:rsidRDefault="00146B13" w:rsidP="00746AB0">
            <w:r>
              <w:t>800</w:t>
            </w:r>
          </w:p>
        </w:tc>
      </w:tr>
      <w:tr w:rsidR="00146B13" w14:paraId="5FC64F5F" w14:textId="77777777" w:rsidTr="00746AB0">
        <w:trPr>
          <w:trHeight w:val="1365"/>
        </w:trPr>
        <w:tc>
          <w:tcPr>
            <w:tcW w:w="1757" w:type="dxa"/>
            <w:vMerge/>
          </w:tcPr>
          <w:p w14:paraId="3EA16372" w14:textId="77777777" w:rsidR="00146B13" w:rsidRDefault="00146B13" w:rsidP="00746AB0"/>
        </w:tc>
        <w:tc>
          <w:tcPr>
            <w:tcW w:w="1952" w:type="dxa"/>
            <w:vMerge/>
          </w:tcPr>
          <w:p w14:paraId="5070D552" w14:textId="77777777" w:rsidR="00146B13" w:rsidRDefault="00146B13" w:rsidP="00746AB0"/>
        </w:tc>
        <w:tc>
          <w:tcPr>
            <w:tcW w:w="1552" w:type="dxa"/>
          </w:tcPr>
          <w:p w14:paraId="13B47A84" w14:textId="77777777" w:rsidR="00146B13" w:rsidRDefault="00146B13" w:rsidP="00746AB0">
            <w:r>
              <w:t xml:space="preserve">External </w:t>
            </w:r>
            <w:proofErr w:type="spellStart"/>
            <w:r>
              <w:t>wifi</w:t>
            </w:r>
            <w:proofErr w:type="spellEnd"/>
            <w:r>
              <w:t xml:space="preserve"> module</w:t>
            </w:r>
          </w:p>
        </w:tc>
        <w:tc>
          <w:tcPr>
            <w:tcW w:w="2324" w:type="dxa"/>
            <w:vMerge/>
          </w:tcPr>
          <w:p w14:paraId="0DCCD79F" w14:textId="77777777" w:rsidR="00146B13" w:rsidRDefault="00146B13" w:rsidP="00146B13">
            <w:pPr>
              <w:pStyle w:val="ListParagraph"/>
              <w:numPr>
                <w:ilvl w:val="0"/>
                <w:numId w:val="14"/>
              </w:numPr>
            </w:pPr>
          </w:p>
        </w:tc>
        <w:tc>
          <w:tcPr>
            <w:tcW w:w="1765" w:type="dxa"/>
          </w:tcPr>
          <w:p w14:paraId="0678B50C" w14:textId="77777777" w:rsidR="00146B13" w:rsidRDefault="00146B13" w:rsidP="00746AB0">
            <w:r>
              <w:t>900</w:t>
            </w:r>
          </w:p>
        </w:tc>
      </w:tr>
      <w:tr w:rsidR="00146B13" w14:paraId="50DF3DB8" w14:textId="77777777" w:rsidTr="00746AB0">
        <w:trPr>
          <w:trHeight w:val="1365"/>
        </w:trPr>
        <w:tc>
          <w:tcPr>
            <w:tcW w:w="1757" w:type="dxa"/>
            <w:vMerge w:val="restart"/>
          </w:tcPr>
          <w:p w14:paraId="55DFCA53" w14:textId="77777777" w:rsidR="00146B13" w:rsidRDefault="00146B13" w:rsidP="00746AB0">
            <w:r>
              <w:t>DC Motor of 50V</w:t>
            </w:r>
          </w:p>
        </w:tc>
        <w:tc>
          <w:tcPr>
            <w:tcW w:w="1952" w:type="dxa"/>
            <w:vMerge w:val="restart"/>
          </w:tcPr>
          <w:p w14:paraId="0561B1B1" w14:textId="77777777" w:rsidR="00146B13" w:rsidRDefault="00146B13" w:rsidP="00746AB0">
            <w:r>
              <w:t>ESP32S</w:t>
            </w:r>
          </w:p>
        </w:tc>
        <w:tc>
          <w:tcPr>
            <w:tcW w:w="1552" w:type="dxa"/>
          </w:tcPr>
          <w:p w14:paraId="0FEA771F" w14:textId="77777777" w:rsidR="00146B13" w:rsidRDefault="00146B13" w:rsidP="00746AB0">
            <w:proofErr w:type="spellStart"/>
            <w:r>
              <w:t>Inlcuded</w:t>
            </w:r>
            <w:proofErr w:type="spellEnd"/>
            <w:r>
              <w:t xml:space="preserve"> Bluetooth module</w:t>
            </w:r>
          </w:p>
        </w:tc>
        <w:tc>
          <w:tcPr>
            <w:tcW w:w="2324" w:type="dxa"/>
            <w:vMerge w:val="restart"/>
          </w:tcPr>
          <w:p w14:paraId="30E88CFF" w14:textId="77777777" w:rsidR="00146B13" w:rsidRDefault="00146B13" w:rsidP="00146B13">
            <w:pPr>
              <w:pStyle w:val="ListParagraph"/>
              <w:numPr>
                <w:ilvl w:val="0"/>
                <w:numId w:val="14"/>
              </w:numPr>
            </w:pPr>
            <w:r>
              <w:t>32-bit LX6 microprocessor</w:t>
            </w:r>
          </w:p>
          <w:p w14:paraId="6475D6F8" w14:textId="77777777" w:rsidR="00146B13" w:rsidRDefault="00146B13" w:rsidP="00146B13">
            <w:pPr>
              <w:pStyle w:val="ListParagraph"/>
              <w:numPr>
                <w:ilvl w:val="0"/>
                <w:numId w:val="14"/>
              </w:numPr>
            </w:pPr>
            <w:r>
              <w:t>Operating DC current:50mV</w:t>
            </w:r>
          </w:p>
          <w:p w14:paraId="17C4DB1D" w14:textId="77777777" w:rsidR="00146B13" w:rsidRDefault="00146B13" w:rsidP="00146B13">
            <w:pPr>
              <w:pStyle w:val="ListParagraph"/>
              <w:numPr>
                <w:ilvl w:val="0"/>
                <w:numId w:val="14"/>
              </w:numPr>
            </w:pPr>
            <w:proofErr w:type="spellStart"/>
            <w:r>
              <w:t>Clk</w:t>
            </w:r>
            <w:proofErr w:type="spellEnd"/>
            <w:r>
              <w:t xml:space="preserve"> speed: 160 or 240Mhz.</w:t>
            </w:r>
          </w:p>
          <w:p w14:paraId="7616940A" w14:textId="77777777" w:rsidR="00146B13" w:rsidRDefault="00146B13" w:rsidP="00146B13">
            <w:pPr>
              <w:pStyle w:val="ListParagraph"/>
              <w:numPr>
                <w:ilvl w:val="0"/>
                <w:numId w:val="14"/>
              </w:numPr>
            </w:pPr>
            <w:r>
              <w:t>Bluetooth 4.0 included</w:t>
            </w:r>
          </w:p>
          <w:p w14:paraId="5B3A3FCA" w14:textId="77777777" w:rsidR="00146B13" w:rsidRDefault="00146B13" w:rsidP="00746AB0">
            <w:pPr>
              <w:pStyle w:val="ListParagraph"/>
            </w:pPr>
          </w:p>
          <w:p w14:paraId="64AE0178" w14:textId="77777777" w:rsidR="00146B13" w:rsidRDefault="00146B13" w:rsidP="00746AB0"/>
        </w:tc>
        <w:tc>
          <w:tcPr>
            <w:tcW w:w="1765" w:type="dxa"/>
          </w:tcPr>
          <w:p w14:paraId="027B57AD" w14:textId="77777777" w:rsidR="00146B13" w:rsidRDefault="00146B13" w:rsidP="00746AB0">
            <w:r>
              <w:t>800</w:t>
            </w:r>
          </w:p>
        </w:tc>
      </w:tr>
      <w:tr w:rsidR="00146B13" w14:paraId="3D6C8E93" w14:textId="77777777" w:rsidTr="00746AB0">
        <w:trPr>
          <w:trHeight w:val="1365"/>
        </w:trPr>
        <w:tc>
          <w:tcPr>
            <w:tcW w:w="1757" w:type="dxa"/>
            <w:vMerge/>
          </w:tcPr>
          <w:p w14:paraId="1F4FACB1" w14:textId="77777777" w:rsidR="00146B13" w:rsidRDefault="00146B13" w:rsidP="00746AB0"/>
        </w:tc>
        <w:tc>
          <w:tcPr>
            <w:tcW w:w="1952" w:type="dxa"/>
            <w:vMerge/>
          </w:tcPr>
          <w:p w14:paraId="4EA0BB8C" w14:textId="77777777" w:rsidR="00146B13" w:rsidRDefault="00146B13" w:rsidP="00746AB0"/>
        </w:tc>
        <w:tc>
          <w:tcPr>
            <w:tcW w:w="1552" w:type="dxa"/>
          </w:tcPr>
          <w:p w14:paraId="0747BB03" w14:textId="77777777" w:rsidR="00146B13" w:rsidRDefault="00146B13" w:rsidP="00746AB0">
            <w:r>
              <w:t xml:space="preserve">External </w:t>
            </w:r>
            <w:proofErr w:type="spellStart"/>
            <w:r>
              <w:t>wifi</w:t>
            </w:r>
            <w:proofErr w:type="spellEnd"/>
            <w:r>
              <w:t xml:space="preserve"> module</w:t>
            </w:r>
          </w:p>
        </w:tc>
        <w:tc>
          <w:tcPr>
            <w:tcW w:w="2324" w:type="dxa"/>
            <w:vMerge/>
          </w:tcPr>
          <w:p w14:paraId="65DE0AB3" w14:textId="77777777" w:rsidR="00146B13" w:rsidRDefault="00146B13" w:rsidP="00146B13">
            <w:pPr>
              <w:pStyle w:val="ListParagraph"/>
              <w:numPr>
                <w:ilvl w:val="0"/>
                <w:numId w:val="14"/>
              </w:numPr>
            </w:pPr>
          </w:p>
        </w:tc>
        <w:tc>
          <w:tcPr>
            <w:tcW w:w="1765" w:type="dxa"/>
          </w:tcPr>
          <w:p w14:paraId="124D601A" w14:textId="77777777" w:rsidR="00146B13" w:rsidRDefault="00146B13" w:rsidP="00746AB0">
            <w:r>
              <w:t>900</w:t>
            </w:r>
          </w:p>
        </w:tc>
      </w:tr>
      <w:tr w:rsidR="00146B13" w14:paraId="10F9EDD3" w14:textId="77777777" w:rsidTr="00746AB0">
        <w:trPr>
          <w:trHeight w:val="1365"/>
        </w:trPr>
        <w:tc>
          <w:tcPr>
            <w:tcW w:w="1757" w:type="dxa"/>
            <w:vMerge/>
          </w:tcPr>
          <w:p w14:paraId="08A68209" w14:textId="77777777" w:rsidR="00146B13" w:rsidRDefault="00146B13" w:rsidP="00746AB0"/>
        </w:tc>
        <w:tc>
          <w:tcPr>
            <w:tcW w:w="1952" w:type="dxa"/>
          </w:tcPr>
          <w:p w14:paraId="76D74492" w14:textId="77777777" w:rsidR="00146B13" w:rsidRDefault="00146B13" w:rsidP="00746AB0"/>
        </w:tc>
        <w:tc>
          <w:tcPr>
            <w:tcW w:w="1552" w:type="dxa"/>
          </w:tcPr>
          <w:p w14:paraId="3B6E82CF" w14:textId="77777777" w:rsidR="00146B13" w:rsidRDefault="00146B13" w:rsidP="00746AB0"/>
        </w:tc>
        <w:tc>
          <w:tcPr>
            <w:tcW w:w="2324" w:type="dxa"/>
          </w:tcPr>
          <w:p w14:paraId="199D1D16" w14:textId="77777777" w:rsidR="00146B13" w:rsidRDefault="00146B13" w:rsidP="006F365B">
            <w:pPr>
              <w:pStyle w:val="ListParagraph"/>
              <w:ind w:firstLine="0"/>
            </w:pPr>
            <w:bookmarkStart w:id="13" w:name="_GoBack"/>
            <w:bookmarkEnd w:id="13"/>
          </w:p>
        </w:tc>
        <w:tc>
          <w:tcPr>
            <w:tcW w:w="1765" w:type="dxa"/>
          </w:tcPr>
          <w:p w14:paraId="3B719F52" w14:textId="77777777" w:rsidR="00146B13" w:rsidRDefault="00146B13" w:rsidP="00746AB0"/>
        </w:tc>
      </w:tr>
      <w:tr w:rsidR="00146B13" w14:paraId="062B36EF" w14:textId="77777777" w:rsidTr="00746AB0">
        <w:trPr>
          <w:trHeight w:val="1365"/>
        </w:trPr>
        <w:tc>
          <w:tcPr>
            <w:tcW w:w="1757" w:type="dxa"/>
          </w:tcPr>
          <w:p w14:paraId="5F2573BE" w14:textId="77777777" w:rsidR="00146B13" w:rsidRDefault="00146B13" w:rsidP="00746AB0">
            <w:r>
              <w:lastRenderedPageBreak/>
              <w:t>DC Motor&gt; 100V</w:t>
            </w:r>
          </w:p>
        </w:tc>
        <w:tc>
          <w:tcPr>
            <w:tcW w:w="1952" w:type="dxa"/>
          </w:tcPr>
          <w:p w14:paraId="3AD633CA" w14:textId="77777777" w:rsidR="00146B13" w:rsidRDefault="00146B13" w:rsidP="00746AB0">
            <w:r>
              <w:t xml:space="preserve">Customized </w:t>
            </w:r>
            <w:proofErr w:type="spellStart"/>
            <w:r>
              <w:t>Circuitary</w:t>
            </w:r>
            <w:proofErr w:type="spellEnd"/>
          </w:p>
        </w:tc>
        <w:tc>
          <w:tcPr>
            <w:tcW w:w="1552" w:type="dxa"/>
          </w:tcPr>
          <w:p w14:paraId="468D9836" w14:textId="77777777" w:rsidR="00146B13" w:rsidRDefault="00146B13" w:rsidP="00746AB0">
            <w:r>
              <w:t>Cloud based operation</w:t>
            </w:r>
          </w:p>
        </w:tc>
        <w:tc>
          <w:tcPr>
            <w:tcW w:w="2324" w:type="dxa"/>
          </w:tcPr>
          <w:p w14:paraId="41152290" w14:textId="77777777" w:rsidR="00146B13" w:rsidRDefault="00146B13" w:rsidP="00146B13">
            <w:pPr>
              <w:pStyle w:val="ListParagraph"/>
              <w:numPr>
                <w:ilvl w:val="0"/>
                <w:numId w:val="14"/>
              </w:numPr>
            </w:pPr>
            <w:r>
              <w:t>Long range Communication</w:t>
            </w:r>
          </w:p>
          <w:p w14:paraId="62DBCB12" w14:textId="77777777" w:rsidR="00146B13" w:rsidRDefault="00146B13" w:rsidP="00146B13">
            <w:pPr>
              <w:pStyle w:val="ListParagraph"/>
              <w:numPr>
                <w:ilvl w:val="0"/>
                <w:numId w:val="14"/>
              </w:numPr>
            </w:pPr>
            <w:r>
              <w:t>Remote operation.</w:t>
            </w:r>
          </w:p>
          <w:p w14:paraId="250A6CCC" w14:textId="77777777" w:rsidR="00146B13" w:rsidRDefault="00146B13" w:rsidP="00146B13">
            <w:pPr>
              <w:pStyle w:val="ListParagraph"/>
              <w:numPr>
                <w:ilvl w:val="0"/>
                <w:numId w:val="14"/>
              </w:numPr>
            </w:pPr>
            <w:r>
              <w:t>High Bandwidth requirement</w:t>
            </w:r>
          </w:p>
          <w:p w14:paraId="1BFCA03C" w14:textId="77777777" w:rsidR="00146B13" w:rsidRDefault="00146B13" w:rsidP="00146B13">
            <w:pPr>
              <w:pStyle w:val="ListParagraph"/>
              <w:numPr>
                <w:ilvl w:val="0"/>
                <w:numId w:val="14"/>
              </w:numPr>
            </w:pPr>
            <w:r>
              <w:t>Relay logic required</w:t>
            </w:r>
          </w:p>
        </w:tc>
        <w:tc>
          <w:tcPr>
            <w:tcW w:w="1765" w:type="dxa"/>
          </w:tcPr>
          <w:p w14:paraId="459BD445" w14:textId="77777777" w:rsidR="00146B13" w:rsidRDefault="00146B13" w:rsidP="00746AB0">
            <w:r>
              <w:t>2000</w:t>
            </w:r>
          </w:p>
        </w:tc>
      </w:tr>
    </w:tbl>
    <w:p w14:paraId="42E71676" w14:textId="77777777" w:rsidR="00146B13" w:rsidRDefault="00146B13" w:rsidP="00146B13"/>
    <w:p w14:paraId="36558A14" w14:textId="77777777" w:rsidR="00146B13" w:rsidRDefault="00146B13" w:rsidP="00146B13">
      <w:pPr>
        <w:pStyle w:val="Heading2"/>
      </w:pPr>
    </w:p>
    <w:p w14:paraId="0A9EF99C" w14:textId="77777777" w:rsidR="00146B13" w:rsidRDefault="00146B13" w:rsidP="00146B13">
      <w:pPr>
        <w:pStyle w:val="Heading3"/>
      </w:pPr>
      <w:bookmarkStart w:id="14" w:name="_Toc51247428"/>
      <w:bookmarkStart w:id="15" w:name="_Toc51416366"/>
      <w:r>
        <w:t>SWOT Analysis</w:t>
      </w:r>
      <w:bookmarkEnd w:id="14"/>
      <w:bookmarkEnd w:id="15"/>
    </w:p>
    <w:p w14:paraId="0FDA8F12" w14:textId="77777777" w:rsidR="00146B13" w:rsidRDefault="00146B13" w:rsidP="00146B13"/>
    <w:p w14:paraId="4EAF5E42" w14:textId="77777777" w:rsidR="00146B13" w:rsidRPr="00FA5292" w:rsidRDefault="00146B13" w:rsidP="00146B13">
      <w:r>
        <w:rPr>
          <w:noProof/>
          <w:lang w:bidi="ar-SA"/>
        </w:rPr>
        <w:drawing>
          <wp:inline distT="0" distB="0" distL="0" distR="0" wp14:anchorId="5CF5EE11" wp14:editId="61BADB1D">
            <wp:extent cx="5486400" cy="3200400"/>
            <wp:effectExtent l="0" t="38100" r="0" b="7620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38BFF713" w14:textId="77777777" w:rsidR="00146B13" w:rsidRDefault="00146B13" w:rsidP="00146B13">
      <w:pPr>
        <w:pStyle w:val="Heading3"/>
      </w:pPr>
      <w:bookmarkStart w:id="16" w:name="_Toc51247429"/>
      <w:bookmarkStart w:id="17" w:name="_Toc51416367"/>
      <w:r>
        <w:t>Detailed Requirements:</w:t>
      </w:r>
      <w:bookmarkEnd w:id="16"/>
      <w:bookmarkEnd w:id="17"/>
    </w:p>
    <w:p w14:paraId="3776595D" w14:textId="77777777" w:rsidR="00146B13" w:rsidRDefault="00146B13" w:rsidP="00146B13">
      <w:pPr>
        <w:pStyle w:val="ListParagraph"/>
        <w:ind w:left="1440" w:firstLine="0"/>
      </w:pPr>
    </w:p>
    <w:tbl>
      <w:tblPr>
        <w:tblStyle w:val="TableGrid"/>
        <w:tblW w:w="0" w:type="auto"/>
        <w:tblInd w:w="1440" w:type="dxa"/>
        <w:tblLook w:val="04A0" w:firstRow="1" w:lastRow="0" w:firstColumn="1" w:lastColumn="0" w:noHBand="0" w:noVBand="1"/>
      </w:tblPr>
      <w:tblGrid>
        <w:gridCol w:w="3752"/>
        <w:gridCol w:w="4158"/>
      </w:tblGrid>
      <w:tr w:rsidR="00146B13" w14:paraId="4BBE9929" w14:textId="77777777" w:rsidTr="00746AB0">
        <w:tc>
          <w:tcPr>
            <w:tcW w:w="3752" w:type="dxa"/>
          </w:tcPr>
          <w:p w14:paraId="524F06DF" w14:textId="77777777" w:rsidR="00146B13" w:rsidRDefault="00146B13" w:rsidP="00746AB0">
            <w:pPr>
              <w:pStyle w:val="ListParagraph"/>
              <w:ind w:left="0"/>
            </w:pPr>
            <w:r w:rsidRPr="00454203">
              <w:rPr>
                <w:sz w:val="24"/>
              </w:rPr>
              <w:t>ID</w:t>
            </w:r>
          </w:p>
        </w:tc>
        <w:tc>
          <w:tcPr>
            <w:tcW w:w="4158" w:type="dxa"/>
          </w:tcPr>
          <w:p w14:paraId="3CC77ACB" w14:textId="77777777" w:rsidR="00146B13" w:rsidRDefault="00146B13" w:rsidP="00746AB0">
            <w:pPr>
              <w:pStyle w:val="ListParagraph"/>
              <w:ind w:left="0"/>
            </w:pPr>
            <w:r w:rsidRPr="00454203">
              <w:rPr>
                <w:sz w:val="24"/>
              </w:rPr>
              <w:t>Description</w:t>
            </w:r>
          </w:p>
        </w:tc>
      </w:tr>
      <w:tr w:rsidR="00146B13" w14:paraId="7537F5C9" w14:textId="77777777" w:rsidTr="00746AB0">
        <w:tc>
          <w:tcPr>
            <w:tcW w:w="3752" w:type="dxa"/>
          </w:tcPr>
          <w:p w14:paraId="6A068472" w14:textId="77777777" w:rsidR="00146B13" w:rsidRDefault="00146B13" w:rsidP="00746AB0">
            <w:pPr>
              <w:pStyle w:val="ListParagraph"/>
              <w:ind w:left="0"/>
            </w:pPr>
            <w:r>
              <w:t>H_01</w:t>
            </w:r>
          </w:p>
        </w:tc>
        <w:tc>
          <w:tcPr>
            <w:tcW w:w="4158" w:type="dxa"/>
          </w:tcPr>
          <w:p w14:paraId="1713FF5B" w14:textId="77777777" w:rsidR="00146B13" w:rsidRDefault="00146B13" w:rsidP="00746AB0">
            <w:pPr>
              <w:pStyle w:val="ListParagraph"/>
              <w:ind w:left="0"/>
            </w:pPr>
            <w:r>
              <w:t>Speed and Direction control of 12 V DC motor</w:t>
            </w:r>
          </w:p>
        </w:tc>
      </w:tr>
      <w:tr w:rsidR="00146B13" w14:paraId="5AA5F5F8" w14:textId="77777777" w:rsidTr="00746AB0">
        <w:tc>
          <w:tcPr>
            <w:tcW w:w="3752" w:type="dxa"/>
          </w:tcPr>
          <w:p w14:paraId="7EDD14E7" w14:textId="77777777" w:rsidR="00146B13" w:rsidRDefault="00146B13" w:rsidP="00746AB0">
            <w:pPr>
              <w:pStyle w:val="ListParagraph"/>
              <w:ind w:left="0"/>
            </w:pPr>
            <w:r>
              <w:lastRenderedPageBreak/>
              <w:t>H_02_L_01</w:t>
            </w:r>
          </w:p>
        </w:tc>
        <w:tc>
          <w:tcPr>
            <w:tcW w:w="4158" w:type="dxa"/>
          </w:tcPr>
          <w:p w14:paraId="0277EFE9" w14:textId="77777777" w:rsidR="00146B13" w:rsidRDefault="00146B13" w:rsidP="00746AB0">
            <w:pPr>
              <w:pStyle w:val="ListParagraph"/>
              <w:ind w:left="0"/>
            </w:pPr>
            <w:r>
              <w:t xml:space="preserve">Microcontroller minimum </w:t>
            </w:r>
            <w:r w:rsidRPr="006B319A">
              <w:t>Input Voltage- 7v</w:t>
            </w:r>
          </w:p>
          <w:p w14:paraId="4E3B7936" w14:textId="77777777" w:rsidR="00146B13" w:rsidRDefault="00146B13" w:rsidP="00746AB0">
            <w:pPr>
              <w:pStyle w:val="ListParagraph"/>
              <w:ind w:left="0"/>
            </w:pPr>
          </w:p>
        </w:tc>
      </w:tr>
      <w:tr w:rsidR="00146B13" w14:paraId="0F0AFA4B" w14:textId="77777777" w:rsidTr="00746AB0">
        <w:tc>
          <w:tcPr>
            <w:tcW w:w="3752" w:type="dxa"/>
          </w:tcPr>
          <w:p w14:paraId="2BDA0469" w14:textId="77777777" w:rsidR="00146B13" w:rsidRDefault="00146B13" w:rsidP="00746AB0">
            <w:pPr>
              <w:pStyle w:val="ListParagraph"/>
              <w:ind w:left="0"/>
            </w:pPr>
            <w:r>
              <w:t>H_02_L_02</w:t>
            </w:r>
          </w:p>
        </w:tc>
        <w:tc>
          <w:tcPr>
            <w:tcW w:w="4158" w:type="dxa"/>
          </w:tcPr>
          <w:p w14:paraId="65E7F766" w14:textId="77777777" w:rsidR="00146B13" w:rsidRDefault="00146B13" w:rsidP="00746AB0">
            <w:pPr>
              <w:pStyle w:val="ListParagraph"/>
              <w:ind w:left="0"/>
            </w:pPr>
            <w:r>
              <w:t>Microcontroller minimum</w:t>
            </w:r>
            <w:r w:rsidRPr="006B319A">
              <w:t xml:space="preserve"> Output voltage-12V</w:t>
            </w:r>
          </w:p>
        </w:tc>
      </w:tr>
      <w:tr w:rsidR="00146B13" w14:paraId="207835EC" w14:textId="77777777" w:rsidTr="00746AB0">
        <w:tc>
          <w:tcPr>
            <w:tcW w:w="3752" w:type="dxa"/>
          </w:tcPr>
          <w:p w14:paraId="3330DADA" w14:textId="77777777" w:rsidR="00146B13" w:rsidRDefault="00146B13" w:rsidP="00746AB0">
            <w:pPr>
              <w:pStyle w:val="ListParagraph"/>
              <w:ind w:left="0"/>
            </w:pPr>
            <w:r>
              <w:t>H_02_L_03</w:t>
            </w:r>
          </w:p>
        </w:tc>
        <w:tc>
          <w:tcPr>
            <w:tcW w:w="4158" w:type="dxa"/>
          </w:tcPr>
          <w:p w14:paraId="74489B3C" w14:textId="77777777" w:rsidR="00146B13" w:rsidRDefault="00146B13" w:rsidP="00746AB0">
            <w:pPr>
              <w:pStyle w:val="ListParagraph"/>
              <w:ind w:left="0"/>
            </w:pPr>
            <w:r w:rsidRPr="006B319A">
              <w:t xml:space="preserve"> </w:t>
            </w:r>
            <w:r>
              <w:t xml:space="preserve">Microcontroller minimum </w:t>
            </w:r>
            <w:proofErr w:type="spellStart"/>
            <w:r w:rsidRPr="006B319A">
              <w:t>clk</w:t>
            </w:r>
            <w:proofErr w:type="spellEnd"/>
            <w:r w:rsidRPr="006B319A">
              <w:t xml:space="preserve"> </w:t>
            </w:r>
            <w:proofErr w:type="spellStart"/>
            <w:r w:rsidRPr="006B319A">
              <w:t>freq</w:t>
            </w:r>
            <w:proofErr w:type="spellEnd"/>
            <w:r w:rsidRPr="006B319A">
              <w:t>- 15 Mhz.</w:t>
            </w:r>
          </w:p>
        </w:tc>
      </w:tr>
      <w:tr w:rsidR="00146B13" w14:paraId="6224A809" w14:textId="77777777" w:rsidTr="00746AB0">
        <w:tc>
          <w:tcPr>
            <w:tcW w:w="3752" w:type="dxa"/>
          </w:tcPr>
          <w:p w14:paraId="3EB97294" w14:textId="77777777" w:rsidR="00146B13" w:rsidRDefault="00146B13" w:rsidP="00746AB0">
            <w:pPr>
              <w:pStyle w:val="ListParagraph"/>
              <w:ind w:left="0"/>
            </w:pPr>
            <w:r>
              <w:t>H_03_L_01</w:t>
            </w:r>
          </w:p>
        </w:tc>
        <w:tc>
          <w:tcPr>
            <w:tcW w:w="4158" w:type="dxa"/>
          </w:tcPr>
          <w:p w14:paraId="6B6D7B6B" w14:textId="77777777" w:rsidR="00146B13" w:rsidRDefault="00146B13" w:rsidP="00746AB0">
            <w:pPr>
              <w:pStyle w:val="ListParagraph"/>
              <w:ind w:left="0"/>
            </w:pPr>
            <w:r>
              <w:t xml:space="preserve">Motor driver minimum </w:t>
            </w:r>
            <w:r w:rsidRPr="006B319A">
              <w:tab/>
            </w:r>
            <w:proofErr w:type="spellStart"/>
            <w:r w:rsidRPr="006B319A">
              <w:t>i</w:t>
            </w:r>
            <w:proofErr w:type="spellEnd"/>
            <w:r w:rsidRPr="006B319A">
              <w:t>/p voltage-5V</w:t>
            </w:r>
          </w:p>
        </w:tc>
      </w:tr>
      <w:tr w:rsidR="00146B13" w14:paraId="38D80A78" w14:textId="77777777" w:rsidTr="00746AB0">
        <w:tc>
          <w:tcPr>
            <w:tcW w:w="3752" w:type="dxa"/>
          </w:tcPr>
          <w:p w14:paraId="334F5E53" w14:textId="77777777" w:rsidR="00146B13" w:rsidRDefault="00146B13" w:rsidP="00746AB0">
            <w:pPr>
              <w:pStyle w:val="ListParagraph"/>
              <w:ind w:left="0"/>
            </w:pPr>
            <w:r>
              <w:t>H_03_L_02</w:t>
            </w:r>
          </w:p>
        </w:tc>
        <w:tc>
          <w:tcPr>
            <w:tcW w:w="4158" w:type="dxa"/>
          </w:tcPr>
          <w:p w14:paraId="06E27610" w14:textId="77777777" w:rsidR="00146B13" w:rsidRDefault="00146B13" w:rsidP="00746AB0">
            <w:pPr>
              <w:pStyle w:val="ListParagraph"/>
              <w:ind w:left="0"/>
            </w:pPr>
            <w:r>
              <w:t xml:space="preserve">Motor driver minimum </w:t>
            </w:r>
            <w:r w:rsidRPr="006B319A">
              <w:t>Output voltage-12V</w:t>
            </w:r>
          </w:p>
        </w:tc>
      </w:tr>
      <w:tr w:rsidR="00146B13" w14:paraId="41E513F4" w14:textId="77777777" w:rsidTr="00746AB0">
        <w:tc>
          <w:tcPr>
            <w:tcW w:w="3752" w:type="dxa"/>
          </w:tcPr>
          <w:p w14:paraId="53168272" w14:textId="77777777" w:rsidR="00146B13" w:rsidRDefault="00146B13" w:rsidP="00746AB0">
            <w:pPr>
              <w:pStyle w:val="ListParagraph"/>
              <w:ind w:left="0"/>
            </w:pPr>
            <w:r>
              <w:t>H_03_L_03</w:t>
            </w:r>
          </w:p>
        </w:tc>
        <w:tc>
          <w:tcPr>
            <w:tcW w:w="4158" w:type="dxa"/>
          </w:tcPr>
          <w:p w14:paraId="21973BFD" w14:textId="77777777" w:rsidR="00146B13" w:rsidRDefault="00146B13" w:rsidP="00746AB0">
            <w:pPr>
              <w:pStyle w:val="ListParagraph"/>
              <w:ind w:left="0"/>
            </w:pPr>
            <w:r>
              <w:t>Transition time-200ns</w:t>
            </w:r>
          </w:p>
        </w:tc>
      </w:tr>
      <w:tr w:rsidR="00146B13" w14:paraId="37A438CB" w14:textId="77777777" w:rsidTr="00746AB0">
        <w:tc>
          <w:tcPr>
            <w:tcW w:w="3752" w:type="dxa"/>
          </w:tcPr>
          <w:p w14:paraId="0C3B5694" w14:textId="77777777" w:rsidR="00146B13" w:rsidRDefault="00146B13" w:rsidP="00746AB0">
            <w:pPr>
              <w:pStyle w:val="ListParagraph"/>
              <w:ind w:left="0"/>
            </w:pPr>
            <w:r>
              <w:t>H_03_L_04</w:t>
            </w:r>
          </w:p>
        </w:tc>
        <w:tc>
          <w:tcPr>
            <w:tcW w:w="4158" w:type="dxa"/>
          </w:tcPr>
          <w:p w14:paraId="5B75248F" w14:textId="77777777" w:rsidR="00146B13" w:rsidRDefault="00146B13" w:rsidP="00746AB0">
            <w:r>
              <w:t>Automatic Thermal shutdown, speed and direction controllable.</w:t>
            </w:r>
          </w:p>
          <w:p w14:paraId="38087604" w14:textId="77777777" w:rsidR="00146B13" w:rsidRDefault="00146B13" w:rsidP="00746AB0">
            <w:pPr>
              <w:pStyle w:val="ListParagraph"/>
              <w:ind w:left="0"/>
            </w:pPr>
          </w:p>
        </w:tc>
      </w:tr>
      <w:tr w:rsidR="00146B13" w14:paraId="1A3BF7C3" w14:textId="77777777" w:rsidTr="00746AB0">
        <w:tc>
          <w:tcPr>
            <w:tcW w:w="3752" w:type="dxa"/>
          </w:tcPr>
          <w:p w14:paraId="32238635" w14:textId="77777777" w:rsidR="00146B13" w:rsidRDefault="00146B13" w:rsidP="00746AB0">
            <w:pPr>
              <w:pStyle w:val="ListParagraph"/>
              <w:ind w:left="0"/>
            </w:pPr>
            <w:r>
              <w:t>H_04</w:t>
            </w:r>
          </w:p>
        </w:tc>
        <w:tc>
          <w:tcPr>
            <w:tcW w:w="4158" w:type="dxa"/>
          </w:tcPr>
          <w:p w14:paraId="17E07D84" w14:textId="77777777" w:rsidR="00146B13" w:rsidRDefault="00146B13" w:rsidP="00746AB0">
            <w:r w:rsidRPr="006B319A">
              <w:t>Intermediate mobile application to act between microcontroller and human voice.</w:t>
            </w:r>
          </w:p>
        </w:tc>
      </w:tr>
      <w:tr w:rsidR="00146B13" w14:paraId="6561760F" w14:textId="77777777" w:rsidTr="00746AB0">
        <w:tc>
          <w:tcPr>
            <w:tcW w:w="3752" w:type="dxa"/>
          </w:tcPr>
          <w:p w14:paraId="099CC045" w14:textId="77777777" w:rsidR="00146B13" w:rsidRDefault="00146B13" w:rsidP="00746AB0">
            <w:pPr>
              <w:pStyle w:val="ListParagraph"/>
              <w:ind w:left="0"/>
            </w:pPr>
            <w:r>
              <w:t>H_04_L_01</w:t>
            </w:r>
          </w:p>
        </w:tc>
        <w:tc>
          <w:tcPr>
            <w:tcW w:w="4158" w:type="dxa"/>
          </w:tcPr>
          <w:p w14:paraId="5D88D508" w14:textId="77777777" w:rsidR="00146B13" w:rsidRDefault="00146B13" w:rsidP="00746AB0">
            <w:r w:rsidRPr="007B0589">
              <w:t>Take the user voice and convert into Bluetooth/</w:t>
            </w:r>
            <w:proofErr w:type="spellStart"/>
            <w:r w:rsidRPr="007B0589">
              <w:t>wifi</w:t>
            </w:r>
            <w:proofErr w:type="spellEnd"/>
            <w:r w:rsidRPr="007B0589">
              <w:t xml:space="preserve"> module readable signals.</w:t>
            </w:r>
          </w:p>
        </w:tc>
      </w:tr>
      <w:tr w:rsidR="00146B13" w14:paraId="77242296" w14:textId="77777777" w:rsidTr="00746AB0">
        <w:tc>
          <w:tcPr>
            <w:tcW w:w="3752" w:type="dxa"/>
          </w:tcPr>
          <w:p w14:paraId="66FB1BB4" w14:textId="77777777" w:rsidR="00146B13" w:rsidRDefault="00146B13" w:rsidP="00746AB0">
            <w:pPr>
              <w:pStyle w:val="ListParagraph"/>
              <w:ind w:left="0"/>
            </w:pPr>
            <w:r>
              <w:t>H_04_L_02</w:t>
            </w:r>
          </w:p>
        </w:tc>
        <w:tc>
          <w:tcPr>
            <w:tcW w:w="4158" w:type="dxa"/>
          </w:tcPr>
          <w:p w14:paraId="4A62A4B4" w14:textId="77777777" w:rsidR="00146B13" w:rsidRDefault="00146B13" w:rsidP="00746AB0">
            <w:r>
              <w:t>Easy Integration with wireless modules.</w:t>
            </w:r>
          </w:p>
          <w:p w14:paraId="45555ED6" w14:textId="77777777" w:rsidR="00146B13" w:rsidRDefault="00146B13" w:rsidP="00746AB0"/>
        </w:tc>
      </w:tr>
      <w:tr w:rsidR="00146B13" w14:paraId="3E1AF969" w14:textId="77777777" w:rsidTr="00746AB0">
        <w:tc>
          <w:tcPr>
            <w:tcW w:w="3752" w:type="dxa"/>
          </w:tcPr>
          <w:p w14:paraId="404FD572" w14:textId="77777777" w:rsidR="00146B13" w:rsidRDefault="00146B13" w:rsidP="00746AB0">
            <w:pPr>
              <w:pStyle w:val="ListParagraph"/>
              <w:ind w:left="0"/>
            </w:pPr>
            <w:r>
              <w:t>H_04_L_03</w:t>
            </w:r>
          </w:p>
        </w:tc>
        <w:tc>
          <w:tcPr>
            <w:tcW w:w="4158" w:type="dxa"/>
          </w:tcPr>
          <w:p w14:paraId="51BC411E" w14:textId="77777777" w:rsidR="00146B13" w:rsidRDefault="00146B13" w:rsidP="00746AB0">
            <w:r w:rsidRPr="00D90716">
              <w:t>User friendly GUI.</w:t>
            </w:r>
          </w:p>
        </w:tc>
      </w:tr>
      <w:tr w:rsidR="00146B13" w14:paraId="25120A3B" w14:textId="77777777" w:rsidTr="00746AB0">
        <w:tc>
          <w:tcPr>
            <w:tcW w:w="3752" w:type="dxa"/>
          </w:tcPr>
          <w:p w14:paraId="2BDEFEFF" w14:textId="77777777" w:rsidR="00146B13" w:rsidRDefault="00146B13" w:rsidP="00746AB0">
            <w:pPr>
              <w:pStyle w:val="ListParagraph"/>
              <w:ind w:left="0"/>
            </w:pPr>
            <w:r>
              <w:t>H_04_L_04</w:t>
            </w:r>
          </w:p>
        </w:tc>
        <w:tc>
          <w:tcPr>
            <w:tcW w:w="4158" w:type="dxa"/>
          </w:tcPr>
          <w:p w14:paraId="24E94BEA" w14:textId="77777777" w:rsidR="00146B13" w:rsidRPr="00D90716" w:rsidRDefault="00146B13" w:rsidP="00746AB0">
            <w:r w:rsidRPr="00D90716">
              <w:t>Precise Voice recognition.</w:t>
            </w:r>
          </w:p>
        </w:tc>
      </w:tr>
      <w:tr w:rsidR="00146B13" w14:paraId="7A485F45" w14:textId="77777777" w:rsidTr="00746AB0">
        <w:tc>
          <w:tcPr>
            <w:tcW w:w="3752" w:type="dxa"/>
          </w:tcPr>
          <w:p w14:paraId="401F3214" w14:textId="77777777" w:rsidR="00146B13" w:rsidRDefault="00146B13" w:rsidP="00746AB0">
            <w:pPr>
              <w:pStyle w:val="ListParagraph"/>
              <w:ind w:left="0"/>
            </w:pPr>
            <w:r>
              <w:t>H_05_L_01</w:t>
            </w:r>
          </w:p>
        </w:tc>
        <w:tc>
          <w:tcPr>
            <w:tcW w:w="4158" w:type="dxa"/>
          </w:tcPr>
          <w:p w14:paraId="07D10F66" w14:textId="77777777" w:rsidR="00146B13" w:rsidRPr="00D90716" w:rsidRDefault="00146B13" w:rsidP="00746AB0">
            <w:r>
              <w:t>Wireless Device Range&gt;=25</w:t>
            </w:r>
            <w:r w:rsidRPr="00D90716">
              <w:t>m</w:t>
            </w:r>
          </w:p>
        </w:tc>
      </w:tr>
      <w:tr w:rsidR="00146B13" w14:paraId="52248D20" w14:textId="77777777" w:rsidTr="00746AB0">
        <w:tc>
          <w:tcPr>
            <w:tcW w:w="3752" w:type="dxa"/>
          </w:tcPr>
          <w:p w14:paraId="457BC224" w14:textId="77777777" w:rsidR="00146B13" w:rsidRDefault="00146B13" w:rsidP="00746AB0">
            <w:pPr>
              <w:pStyle w:val="ListParagraph"/>
              <w:ind w:left="0"/>
            </w:pPr>
            <w:r>
              <w:t>H_05_L_02</w:t>
            </w:r>
          </w:p>
        </w:tc>
        <w:tc>
          <w:tcPr>
            <w:tcW w:w="4158" w:type="dxa"/>
          </w:tcPr>
          <w:p w14:paraId="37D3C475" w14:textId="77777777" w:rsidR="00146B13" w:rsidRPr="00D90716" w:rsidRDefault="00146B13" w:rsidP="00746AB0">
            <w:r>
              <w:t>E</w:t>
            </w:r>
            <w:r w:rsidRPr="00D90716">
              <w:t>asy Integration with other modules.</w:t>
            </w:r>
          </w:p>
        </w:tc>
      </w:tr>
      <w:tr w:rsidR="00146B13" w14:paraId="7B366260" w14:textId="77777777" w:rsidTr="00746AB0">
        <w:tc>
          <w:tcPr>
            <w:tcW w:w="3752" w:type="dxa"/>
          </w:tcPr>
          <w:p w14:paraId="5F46EF8C" w14:textId="77777777" w:rsidR="00146B13" w:rsidRDefault="00146B13" w:rsidP="00746AB0">
            <w:pPr>
              <w:pStyle w:val="ListParagraph"/>
              <w:ind w:left="0"/>
            </w:pPr>
            <w:r>
              <w:t>H_05_L_03</w:t>
            </w:r>
          </w:p>
        </w:tc>
        <w:tc>
          <w:tcPr>
            <w:tcW w:w="4158" w:type="dxa"/>
          </w:tcPr>
          <w:p w14:paraId="3F60AF6B" w14:textId="77777777" w:rsidR="00146B13" w:rsidRPr="00D90716" w:rsidRDefault="00146B13" w:rsidP="00746AB0">
            <w:r>
              <w:t>Wireless Device must be r</w:t>
            </w:r>
            <w:r w:rsidRPr="00D90716">
              <w:t>obust in nature</w:t>
            </w:r>
          </w:p>
        </w:tc>
      </w:tr>
      <w:tr w:rsidR="00146B13" w14:paraId="14D074F5" w14:textId="77777777" w:rsidTr="00746AB0">
        <w:tc>
          <w:tcPr>
            <w:tcW w:w="3752" w:type="dxa"/>
          </w:tcPr>
          <w:p w14:paraId="7068FA27" w14:textId="77777777" w:rsidR="00146B13" w:rsidRDefault="00146B13" w:rsidP="00746AB0">
            <w:pPr>
              <w:pStyle w:val="ListParagraph"/>
              <w:ind w:left="0"/>
            </w:pPr>
            <w:r>
              <w:t>H_05_L_04</w:t>
            </w:r>
          </w:p>
        </w:tc>
        <w:tc>
          <w:tcPr>
            <w:tcW w:w="4158" w:type="dxa"/>
          </w:tcPr>
          <w:p w14:paraId="06519EFC" w14:textId="77777777" w:rsidR="00146B13" w:rsidRDefault="00146B13" w:rsidP="00746AB0">
            <w:r>
              <w:t xml:space="preserve">IOT </w:t>
            </w:r>
            <w:proofErr w:type="spellStart"/>
            <w:r>
              <w:t>integratable</w:t>
            </w:r>
            <w:proofErr w:type="spellEnd"/>
            <w:r>
              <w:t>.</w:t>
            </w:r>
          </w:p>
          <w:p w14:paraId="044CE3EC" w14:textId="77777777" w:rsidR="00146B13" w:rsidRPr="00D90716" w:rsidRDefault="00146B13" w:rsidP="00746AB0"/>
        </w:tc>
      </w:tr>
      <w:tr w:rsidR="00146B13" w14:paraId="258F908C" w14:textId="77777777" w:rsidTr="00746AB0">
        <w:tc>
          <w:tcPr>
            <w:tcW w:w="3752" w:type="dxa"/>
          </w:tcPr>
          <w:p w14:paraId="1C239287" w14:textId="77777777" w:rsidR="00146B13" w:rsidRDefault="00146B13" w:rsidP="00746AB0">
            <w:pPr>
              <w:pStyle w:val="ListParagraph"/>
              <w:ind w:left="0"/>
            </w:pPr>
            <w:r>
              <w:t>H_06_L_01</w:t>
            </w:r>
          </w:p>
        </w:tc>
        <w:tc>
          <w:tcPr>
            <w:tcW w:w="4158" w:type="dxa"/>
          </w:tcPr>
          <w:p w14:paraId="1BB90F60" w14:textId="77777777" w:rsidR="00146B13" w:rsidRPr="00D90716" w:rsidRDefault="00146B13" w:rsidP="00746AB0">
            <w:r>
              <w:t>Melting point of the enclosure of circuitry setup must be higher than 100C</w:t>
            </w:r>
          </w:p>
        </w:tc>
      </w:tr>
      <w:tr w:rsidR="00146B13" w14:paraId="5F154DD2" w14:textId="77777777" w:rsidTr="00746AB0">
        <w:tc>
          <w:tcPr>
            <w:tcW w:w="3752" w:type="dxa"/>
          </w:tcPr>
          <w:p w14:paraId="0FA906F5" w14:textId="77777777" w:rsidR="00146B13" w:rsidRDefault="00146B13" w:rsidP="00746AB0">
            <w:pPr>
              <w:pStyle w:val="ListParagraph"/>
              <w:ind w:left="0"/>
            </w:pPr>
            <w:r>
              <w:t>H_06_L_02</w:t>
            </w:r>
          </w:p>
        </w:tc>
        <w:tc>
          <w:tcPr>
            <w:tcW w:w="4158" w:type="dxa"/>
          </w:tcPr>
          <w:p w14:paraId="627C8C0A" w14:textId="77777777" w:rsidR="00146B13" w:rsidRPr="00D90716" w:rsidRDefault="00146B13" w:rsidP="00746AB0">
            <w:r>
              <w:t>Max allowed dimension of enclosure: 10x10cm</w:t>
            </w:r>
          </w:p>
        </w:tc>
      </w:tr>
      <w:tr w:rsidR="00146B13" w14:paraId="31FAA0DD" w14:textId="77777777" w:rsidTr="00746AB0">
        <w:tc>
          <w:tcPr>
            <w:tcW w:w="3752" w:type="dxa"/>
          </w:tcPr>
          <w:p w14:paraId="4F576A99" w14:textId="77777777" w:rsidR="00146B13" w:rsidRDefault="00146B13" w:rsidP="00746AB0">
            <w:pPr>
              <w:pStyle w:val="ListParagraph"/>
              <w:ind w:left="0"/>
            </w:pPr>
            <w:r>
              <w:t>H_06_L_03</w:t>
            </w:r>
          </w:p>
        </w:tc>
        <w:tc>
          <w:tcPr>
            <w:tcW w:w="4158" w:type="dxa"/>
          </w:tcPr>
          <w:p w14:paraId="67A14C57" w14:textId="77777777" w:rsidR="00146B13" w:rsidRPr="00D90716" w:rsidRDefault="00146B13" w:rsidP="00746AB0">
            <w:r>
              <w:t>Enclosure must be robust in nature.</w:t>
            </w:r>
          </w:p>
        </w:tc>
      </w:tr>
    </w:tbl>
    <w:p w14:paraId="76FA1067" w14:textId="77777777" w:rsidR="00146B13" w:rsidRDefault="00146B13" w:rsidP="00146B13">
      <w:pPr>
        <w:pStyle w:val="ListParagraph"/>
        <w:ind w:left="1440" w:firstLine="0"/>
      </w:pPr>
    </w:p>
    <w:p w14:paraId="537BB224" w14:textId="348056FD" w:rsidR="0025196C" w:rsidRDefault="0025196C" w:rsidP="00146B13">
      <w:pPr>
        <w:pStyle w:val="Heading2"/>
      </w:pPr>
      <w:bookmarkStart w:id="18" w:name="_Toc51247432"/>
    </w:p>
    <w:p w14:paraId="3A95FCBB" w14:textId="2EE0B596" w:rsidR="0025196C" w:rsidRDefault="0025196C" w:rsidP="0025196C"/>
    <w:p w14:paraId="7DA30837" w14:textId="28FAD9CA" w:rsidR="0025196C" w:rsidRDefault="0025196C" w:rsidP="0025196C"/>
    <w:p w14:paraId="3A81D653" w14:textId="254AF8B8" w:rsidR="0025196C" w:rsidRDefault="0025196C" w:rsidP="0025196C"/>
    <w:p w14:paraId="48347C5E" w14:textId="2DF17BB1" w:rsidR="0025196C" w:rsidRDefault="0025196C" w:rsidP="0025196C"/>
    <w:p w14:paraId="2422F25F" w14:textId="778FB97B" w:rsidR="0025196C" w:rsidRDefault="0025196C" w:rsidP="0025196C"/>
    <w:p w14:paraId="5FCBAE4D" w14:textId="73BBF823" w:rsidR="0025196C" w:rsidRDefault="0025196C" w:rsidP="0025196C"/>
    <w:p w14:paraId="0D2B429D" w14:textId="3A460C96" w:rsidR="0025196C" w:rsidRDefault="0025196C" w:rsidP="0025196C"/>
    <w:p w14:paraId="2C5DB281" w14:textId="1504D70D" w:rsidR="0025196C" w:rsidRDefault="0025196C" w:rsidP="0025196C"/>
    <w:p w14:paraId="75BABFEC" w14:textId="57047CBB" w:rsidR="0025196C" w:rsidRDefault="0025196C" w:rsidP="0025196C"/>
    <w:p w14:paraId="6231F955" w14:textId="194FBA7F" w:rsidR="0025196C" w:rsidRDefault="0025196C" w:rsidP="0025196C"/>
    <w:p w14:paraId="22B249DE" w14:textId="10A3A682" w:rsidR="0025196C" w:rsidRDefault="0025196C" w:rsidP="0025196C"/>
    <w:p w14:paraId="71378DEF" w14:textId="127CB2DE" w:rsidR="0025196C" w:rsidRDefault="0025196C" w:rsidP="0025196C"/>
    <w:p w14:paraId="54E69C6E" w14:textId="6E36FDFB" w:rsidR="0025196C" w:rsidRDefault="0025196C" w:rsidP="0025196C"/>
    <w:p w14:paraId="4EBA742E" w14:textId="1934A650" w:rsidR="0025196C" w:rsidRDefault="0025196C" w:rsidP="0025196C"/>
    <w:p w14:paraId="13DD074F" w14:textId="55E0E75F" w:rsidR="0025196C" w:rsidRDefault="0025196C" w:rsidP="0025196C"/>
    <w:p w14:paraId="301913DC" w14:textId="77777777" w:rsidR="0025196C" w:rsidRPr="0025196C" w:rsidRDefault="0025196C" w:rsidP="0025196C"/>
    <w:p w14:paraId="7254429D" w14:textId="2A8BE277" w:rsidR="00146B13" w:rsidRPr="0025196C" w:rsidRDefault="00146B13" w:rsidP="00146B13">
      <w:pPr>
        <w:pStyle w:val="Heading2"/>
        <w:rPr>
          <w:b/>
        </w:rPr>
      </w:pPr>
      <w:bookmarkStart w:id="19" w:name="_Toc51416368"/>
      <w:r w:rsidRPr="0025196C">
        <w:rPr>
          <w:b/>
        </w:rPr>
        <w:t>Section 2: Design</w:t>
      </w:r>
      <w:bookmarkEnd w:id="18"/>
      <w:bookmarkEnd w:id="19"/>
    </w:p>
    <w:p w14:paraId="258C8356" w14:textId="77777777" w:rsidR="00146B13" w:rsidRDefault="00146B13" w:rsidP="00146B13"/>
    <w:p w14:paraId="1A974F4A" w14:textId="77777777" w:rsidR="00146B13" w:rsidRPr="0025196C" w:rsidRDefault="00146B13" w:rsidP="00146B13">
      <w:pPr>
        <w:pStyle w:val="Heading3"/>
        <w:rPr>
          <w:u w:val="single"/>
        </w:rPr>
      </w:pPr>
      <w:bookmarkStart w:id="20" w:name="_Toc51247433"/>
      <w:bookmarkStart w:id="21" w:name="_Toc51416369"/>
      <w:r w:rsidRPr="0025196C">
        <w:rPr>
          <w:u w:val="single"/>
        </w:rPr>
        <w:t>Low Level Design</w:t>
      </w:r>
      <w:bookmarkEnd w:id="20"/>
      <w:bookmarkEnd w:id="21"/>
    </w:p>
    <w:p w14:paraId="39C98394" w14:textId="77777777" w:rsidR="00146B13" w:rsidRPr="00275AC3" w:rsidRDefault="00146B13" w:rsidP="00146B13">
      <w:pPr>
        <w:pStyle w:val="Heading5"/>
      </w:pPr>
      <w:bookmarkStart w:id="22" w:name="_Toc51247434"/>
      <w:r w:rsidRPr="00275AC3">
        <w:t>Behavioral Diagrams</w:t>
      </w:r>
      <w:bookmarkEnd w:id="22"/>
    </w:p>
    <w:p w14:paraId="02C9995D" w14:textId="77777777" w:rsidR="00146B13" w:rsidRPr="005B0C8E" w:rsidRDefault="00146B13" w:rsidP="00146B13"/>
    <w:p w14:paraId="0B0D3B09" w14:textId="60B22DC4" w:rsidR="00146B13" w:rsidRPr="005B0C8E" w:rsidRDefault="00146B13" w:rsidP="0025196C">
      <w:pPr>
        <w:pStyle w:val="Heading6"/>
        <w:numPr>
          <w:ilvl w:val="0"/>
          <w:numId w:val="20"/>
        </w:numPr>
      </w:pPr>
      <w:r>
        <w:t>Activity Diagram</w:t>
      </w:r>
      <w:r w:rsidR="006F365B">
        <w:t xml:space="preserve"> </w:t>
      </w:r>
    </w:p>
    <w:p w14:paraId="159E8F3B" w14:textId="7F02912E" w:rsidR="00146B13" w:rsidRDefault="00146B13" w:rsidP="00146B13">
      <w:r>
        <w:rPr>
          <w:noProof/>
          <w:lang w:bidi="ar-SA"/>
        </w:rPr>
        <w:lastRenderedPageBreak/>
        <w:drawing>
          <wp:inline distT="0" distB="0" distL="0" distR="0" wp14:anchorId="396D0771" wp14:editId="20DC69C8">
            <wp:extent cx="5295900" cy="4791075"/>
            <wp:effectExtent l="0" t="0" r="0" b="9525"/>
            <wp:docPr id="15" name="Picture 15" desc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5900" cy="4791075"/>
                    </a:xfrm>
                    <a:prstGeom prst="rect">
                      <a:avLst/>
                    </a:prstGeom>
                    <a:noFill/>
                    <a:ln>
                      <a:noFill/>
                    </a:ln>
                  </pic:spPr>
                </pic:pic>
              </a:graphicData>
            </a:graphic>
          </wp:inline>
        </w:drawing>
      </w:r>
    </w:p>
    <w:p w14:paraId="20889151" w14:textId="07A17445" w:rsidR="0025196C" w:rsidRDefault="0025196C" w:rsidP="00146B13"/>
    <w:p w14:paraId="57F62C71" w14:textId="53DE4DF4" w:rsidR="0025196C" w:rsidRDefault="0025196C" w:rsidP="00146B13"/>
    <w:p w14:paraId="1261705F" w14:textId="53C4776B" w:rsidR="0025196C" w:rsidRDefault="0025196C" w:rsidP="00146B13"/>
    <w:p w14:paraId="332626ED" w14:textId="47D47F01" w:rsidR="0025196C" w:rsidRDefault="0025196C" w:rsidP="00146B13"/>
    <w:p w14:paraId="3E191378" w14:textId="4B45AB43" w:rsidR="0025196C" w:rsidRDefault="0025196C" w:rsidP="00146B13"/>
    <w:p w14:paraId="4AC80BCC" w14:textId="77777777" w:rsidR="0025196C" w:rsidRDefault="0025196C" w:rsidP="00146B13"/>
    <w:p w14:paraId="7EE9956D" w14:textId="77777777" w:rsidR="00146B13" w:rsidRDefault="00146B13" w:rsidP="00146B13"/>
    <w:p w14:paraId="621660BB" w14:textId="77777777" w:rsidR="00146B13" w:rsidRDefault="00146B13" w:rsidP="0025196C">
      <w:pPr>
        <w:pStyle w:val="Heading6"/>
        <w:numPr>
          <w:ilvl w:val="0"/>
          <w:numId w:val="20"/>
        </w:numPr>
      </w:pPr>
      <w:r>
        <w:t>Use Case Diagram</w:t>
      </w:r>
    </w:p>
    <w:p w14:paraId="0F89DE59" w14:textId="77777777" w:rsidR="00146B13" w:rsidRDefault="00146B13" w:rsidP="00146B13"/>
    <w:p w14:paraId="3723ABD6" w14:textId="77777777" w:rsidR="00146B13" w:rsidRPr="00A06989" w:rsidRDefault="00146B13" w:rsidP="00146B13"/>
    <w:p w14:paraId="6E8410B9" w14:textId="77777777" w:rsidR="00146B13" w:rsidRDefault="00146B13" w:rsidP="00146B13">
      <w:r>
        <w:rPr>
          <w:noProof/>
          <w:lang w:bidi="ar-SA"/>
        </w:rPr>
        <w:lastRenderedPageBreak/>
        <mc:AlternateContent>
          <mc:Choice Requires="wps">
            <w:drawing>
              <wp:anchor distT="0" distB="0" distL="114300" distR="114300" simplePos="0" relativeHeight="251657728" behindDoc="0" locked="0" layoutInCell="1" allowOverlap="1" wp14:anchorId="5874D8AD" wp14:editId="15A94954">
                <wp:simplePos x="0" y="0"/>
                <wp:positionH relativeFrom="column">
                  <wp:posOffset>428625</wp:posOffset>
                </wp:positionH>
                <wp:positionV relativeFrom="paragraph">
                  <wp:posOffset>-207010</wp:posOffset>
                </wp:positionV>
                <wp:extent cx="2228850" cy="4257675"/>
                <wp:effectExtent l="0" t="0" r="19050" b="28575"/>
                <wp:wrapNone/>
                <wp:docPr id="3" name="Oval 3"/>
                <wp:cNvGraphicFramePr/>
                <a:graphic xmlns:a="http://schemas.openxmlformats.org/drawingml/2006/main">
                  <a:graphicData uri="http://schemas.microsoft.com/office/word/2010/wordprocessingShape">
                    <wps:wsp>
                      <wps:cNvSpPr/>
                      <wps:spPr>
                        <a:xfrm>
                          <a:off x="0" y="0"/>
                          <a:ext cx="2228850" cy="425767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674A951" id="Oval 3" o:spid="_x0000_s1026" style="position:absolute;margin-left:33.75pt;margin-top:-16.3pt;width:175.5pt;height:335.25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" filled="f" strokecolor="black [3200]"/>
            </w:pict>
          </mc:Fallback>
        </mc:AlternateContent>
      </w:r>
      <w:r>
        <w:rPr>
          <w:noProof/>
          <w:lang w:bidi="ar-SA"/>
        </w:rPr>
        <w:drawing>
          <wp:inline distT="0" distB="0" distL="0" distR="0" wp14:anchorId="1A6EE53F" wp14:editId="2B5D7189">
            <wp:extent cx="3781867" cy="3672840"/>
            <wp:effectExtent l="0" t="0" r="9525" b="3810"/>
            <wp:docPr id="4" name="Picture 4" descr="C:\Users\Hrithik Hiran\AppData\Local\Microsoft\Windows\INetCache\Content.Word\Untitled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rithik Hiran\AppData\Local\Microsoft\Windows\INetCache\Content.Word\Untitled Diagram(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4325" cy="3675227"/>
                    </a:xfrm>
                    <a:prstGeom prst="rect">
                      <a:avLst/>
                    </a:prstGeom>
                    <a:noFill/>
                    <a:ln>
                      <a:noFill/>
                    </a:ln>
                  </pic:spPr>
                </pic:pic>
              </a:graphicData>
            </a:graphic>
          </wp:inline>
        </w:drawing>
      </w:r>
    </w:p>
    <w:p w14:paraId="5B827D32" w14:textId="26F015EC" w:rsidR="00146B13" w:rsidRDefault="00146B13" w:rsidP="00146B13"/>
    <w:p w14:paraId="6385BD4C" w14:textId="171D88C9" w:rsidR="0025196C" w:rsidRDefault="0025196C" w:rsidP="00146B13"/>
    <w:p w14:paraId="63153373" w14:textId="660389C4" w:rsidR="0025196C" w:rsidRDefault="0025196C" w:rsidP="00146B13"/>
    <w:p w14:paraId="30C91951" w14:textId="16993329" w:rsidR="0025196C" w:rsidRDefault="0025196C" w:rsidP="00146B13"/>
    <w:p w14:paraId="0E4C6332" w14:textId="699766B7" w:rsidR="0025196C" w:rsidRDefault="0025196C" w:rsidP="00146B13"/>
    <w:p w14:paraId="704C60D4" w14:textId="3F006B3A" w:rsidR="0025196C" w:rsidRDefault="0025196C" w:rsidP="00146B13"/>
    <w:p w14:paraId="0E1E572E" w14:textId="1171DB36" w:rsidR="0025196C" w:rsidRDefault="0025196C" w:rsidP="00146B13"/>
    <w:p w14:paraId="57F35EF6" w14:textId="4AF73F00" w:rsidR="0025196C" w:rsidRDefault="0025196C" w:rsidP="00146B13"/>
    <w:p w14:paraId="0A38BABF" w14:textId="398533E4" w:rsidR="0025196C" w:rsidRDefault="0025196C" w:rsidP="00146B13"/>
    <w:p w14:paraId="46247903" w14:textId="50FB395A" w:rsidR="0025196C" w:rsidRDefault="0025196C" w:rsidP="00146B13"/>
    <w:p w14:paraId="50D42529" w14:textId="773269B8" w:rsidR="0025196C" w:rsidRDefault="0025196C" w:rsidP="00146B13"/>
    <w:p w14:paraId="640EAEFA" w14:textId="73410DB3" w:rsidR="0025196C" w:rsidRDefault="0025196C" w:rsidP="00146B13"/>
    <w:p w14:paraId="21B77275" w14:textId="2E758A19" w:rsidR="0025196C" w:rsidRDefault="0025196C" w:rsidP="00146B13"/>
    <w:p w14:paraId="6E3FAB09" w14:textId="2E8A123A" w:rsidR="0025196C" w:rsidRDefault="0025196C" w:rsidP="00146B13"/>
    <w:p w14:paraId="01EA0EC5" w14:textId="44CCE728" w:rsidR="0025196C" w:rsidRDefault="0025196C" w:rsidP="00146B13"/>
    <w:p w14:paraId="03CCD1C3" w14:textId="541E9439" w:rsidR="0025196C" w:rsidRDefault="0025196C" w:rsidP="00146B13"/>
    <w:p w14:paraId="3429386F" w14:textId="069216BF" w:rsidR="0025196C" w:rsidRDefault="0025196C" w:rsidP="00146B13"/>
    <w:p w14:paraId="46BC04FC" w14:textId="77777777" w:rsidR="0025196C" w:rsidRDefault="0025196C" w:rsidP="00146B13"/>
    <w:p w14:paraId="3809C7E6" w14:textId="77777777" w:rsidR="00146B13" w:rsidRPr="005B0C8E" w:rsidRDefault="00146B13" w:rsidP="00146B13"/>
    <w:p w14:paraId="6A468923" w14:textId="77777777" w:rsidR="00146B13" w:rsidRPr="001960FF" w:rsidRDefault="00146B13" w:rsidP="00146B13">
      <w:pPr>
        <w:pStyle w:val="Heading5"/>
      </w:pPr>
      <w:bookmarkStart w:id="23" w:name="_Toc51247435"/>
      <w:r>
        <w:t>Structural Diagrams</w:t>
      </w:r>
      <w:bookmarkEnd w:id="23"/>
    </w:p>
    <w:p w14:paraId="2F07E19A" w14:textId="77777777" w:rsidR="00146B13" w:rsidRDefault="00146B13" w:rsidP="0025196C">
      <w:pPr>
        <w:pStyle w:val="Heading6"/>
        <w:numPr>
          <w:ilvl w:val="0"/>
          <w:numId w:val="20"/>
        </w:numPr>
      </w:pPr>
      <w:r>
        <w:t>Class Diagram</w:t>
      </w:r>
    </w:p>
    <w:p w14:paraId="55CC7955" w14:textId="03AD73E1" w:rsidR="0025196C" w:rsidRDefault="00146B13" w:rsidP="00146B13">
      <w:r>
        <w:rPr>
          <w:noProof/>
          <w:lang w:bidi="ar-SA"/>
        </w:rPr>
        <w:lastRenderedPageBreak/>
        <w:drawing>
          <wp:inline distT="0" distB="0" distL="0" distR="0" wp14:anchorId="26C33A6B" wp14:editId="7B5B4926">
            <wp:extent cx="4105275" cy="3372505"/>
            <wp:effectExtent l="0" t="0" r="0" b="0"/>
            <wp:docPr id="14" name="Picture 14"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07294" cy="3374164"/>
                    </a:xfrm>
                    <a:prstGeom prst="rect">
                      <a:avLst/>
                    </a:prstGeom>
                    <a:noFill/>
                    <a:ln>
                      <a:noFill/>
                    </a:ln>
                  </pic:spPr>
                </pic:pic>
              </a:graphicData>
            </a:graphic>
          </wp:inline>
        </w:drawing>
      </w:r>
    </w:p>
    <w:p w14:paraId="675FAD76" w14:textId="77777777" w:rsidR="00146B13" w:rsidRDefault="00146B13" w:rsidP="00146B13">
      <w:pPr>
        <w:pStyle w:val="Heading6"/>
      </w:pPr>
      <w:r>
        <w:t>Object Diagram</w:t>
      </w:r>
    </w:p>
    <w:p w14:paraId="5C8E6A52" w14:textId="77777777" w:rsidR="00146B13" w:rsidRDefault="00146B13" w:rsidP="00146B13"/>
    <w:p w14:paraId="5E91BF8D" w14:textId="7583ACD9" w:rsidR="00146B13" w:rsidRPr="00AA18EA" w:rsidRDefault="00146B13" w:rsidP="00146B13">
      <w:r>
        <w:rPr>
          <w:noProof/>
          <w:lang w:bidi="ar-SA"/>
        </w:rPr>
        <w:drawing>
          <wp:inline distT="0" distB="0" distL="0" distR="0" wp14:anchorId="2AA4CF79" wp14:editId="6B2121EE">
            <wp:extent cx="4314825" cy="3468245"/>
            <wp:effectExtent l="0" t="0" r="0" b="0"/>
            <wp:docPr id="13" name="Picture 13" descr="Untitled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 Diagram(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6209" cy="3469357"/>
                    </a:xfrm>
                    <a:prstGeom prst="rect">
                      <a:avLst/>
                    </a:prstGeom>
                    <a:noFill/>
                    <a:ln>
                      <a:noFill/>
                    </a:ln>
                  </pic:spPr>
                </pic:pic>
              </a:graphicData>
            </a:graphic>
          </wp:inline>
        </w:drawing>
      </w:r>
    </w:p>
    <w:p w14:paraId="186E766B" w14:textId="77777777" w:rsidR="00146B13" w:rsidRDefault="00146B13" w:rsidP="00146B13">
      <w:pPr>
        <w:pStyle w:val="Heading3"/>
      </w:pPr>
      <w:bookmarkStart w:id="24" w:name="_Toc51247436"/>
      <w:bookmarkStart w:id="25" w:name="_Toc51416370"/>
      <w:r w:rsidRPr="00275AC3">
        <w:t>High Level Design</w:t>
      </w:r>
      <w:bookmarkEnd w:id="24"/>
      <w:bookmarkEnd w:id="25"/>
    </w:p>
    <w:p w14:paraId="60C19374" w14:textId="77777777" w:rsidR="00146B13" w:rsidRDefault="00146B13" w:rsidP="0025196C">
      <w:pPr>
        <w:pStyle w:val="Heading5"/>
      </w:pPr>
      <w:bookmarkStart w:id="26" w:name="_Toc51247437"/>
      <w:r>
        <w:lastRenderedPageBreak/>
        <w:t>Behavioral Diagrams</w:t>
      </w:r>
      <w:bookmarkEnd w:id="26"/>
    </w:p>
    <w:p w14:paraId="7D42A5E6" w14:textId="77777777" w:rsidR="00146B13" w:rsidRPr="00D60D7A" w:rsidRDefault="00146B13" w:rsidP="0025196C">
      <w:pPr>
        <w:pStyle w:val="Heading6"/>
        <w:numPr>
          <w:ilvl w:val="0"/>
          <w:numId w:val="20"/>
        </w:numPr>
      </w:pPr>
      <w:r>
        <w:t>Activity Diagram</w:t>
      </w:r>
    </w:p>
    <w:p w14:paraId="00E363D1" w14:textId="47DC9B73" w:rsidR="00146B13" w:rsidRDefault="00146B13" w:rsidP="00146B13">
      <w:r>
        <w:rPr>
          <w:noProof/>
          <w:lang w:bidi="ar-SA"/>
        </w:rPr>
        <w:drawing>
          <wp:inline distT="0" distB="0" distL="0" distR="0" wp14:anchorId="0FB81C11" wp14:editId="6CE27CDA">
            <wp:extent cx="4486275" cy="3057525"/>
            <wp:effectExtent l="0" t="0" r="9525" b="9525"/>
            <wp:docPr id="12" name="Picture 12"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6275" cy="3057525"/>
                    </a:xfrm>
                    <a:prstGeom prst="rect">
                      <a:avLst/>
                    </a:prstGeom>
                    <a:noFill/>
                    <a:ln>
                      <a:noFill/>
                    </a:ln>
                  </pic:spPr>
                </pic:pic>
              </a:graphicData>
            </a:graphic>
          </wp:inline>
        </w:drawing>
      </w:r>
    </w:p>
    <w:p w14:paraId="2E78F4C3" w14:textId="77777777" w:rsidR="00146B13" w:rsidRDefault="00146B13" w:rsidP="00146B13"/>
    <w:p w14:paraId="71529A48" w14:textId="77777777" w:rsidR="00146B13" w:rsidRDefault="00146B13" w:rsidP="0025196C">
      <w:pPr>
        <w:pStyle w:val="Heading6"/>
        <w:numPr>
          <w:ilvl w:val="0"/>
          <w:numId w:val="20"/>
        </w:numPr>
      </w:pPr>
      <w:r>
        <w:t>User Case Diagram</w:t>
      </w:r>
    </w:p>
    <w:p w14:paraId="08F59F67" w14:textId="77777777" w:rsidR="00146B13" w:rsidRPr="00E56029" w:rsidRDefault="00146B13" w:rsidP="00146B13"/>
    <w:p w14:paraId="51F0E931" w14:textId="77777777" w:rsidR="00146B13" w:rsidRPr="00115071" w:rsidRDefault="00146B13" w:rsidP="00146B13">
      <w:r>
        <w:rPr>
          <w:noProof/>
          <w:lang w:bidi="ar-SA"/>
        </w:rPr>
        <w:drawing>
          <wp:inline distT="0" distB="0" distL="0" distR="0" wp14:anchorId="3AD971D5" wp14:editId="42F0C2C8">
            <wp:extent cx="3438525" cy="1438275"/>
            <wp:effectExtent l="0" t="0" r="9525" b="9525"/>
            <wp:docPr id="5" name="Picture 5" descr="C:\Users\Mahavir\AppData\Local\Microsoft\Windows\INetCache\Content.Word\Untitled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havir\AppData\Local\Microsoft\Windows\INetCache\Content.Word\Untitled Diagram(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38525" cy="1438275"/>
                    </a:xfrm>
                    <a:prstGeom prst="rect">
                      <a:avLst/>
                    </a:prstGeom>
                    <a:noFill/>
                    <a:ln>
                      <a:noFill/>
                    </a:ln>
                  </pic:spPr>
                </pic:pic>
              </a:graphicData>
            </a:graphic>
          </wp:inline>
        </w:drawing>
      </w:r>
    </w:p>
    <w:p w14:paraId="222ECE2D" w14:textId="77777777" w:rsidR="00146B13" w:rsidRDefault="00146B13" w:rsidP="00146B13"/>
    <w:p w14:paraId="78A851DC" w14:textId="77777777" w:rsidR="00146B13" w:rsidRDefault="00146B13" w:rsidP="00146B13"/>
    <w:p w14:paraId="6C5969FE" w14:textId="77777777" w:rsidR="00146B13" w:rsidRDefault="00146B13" w:rsidP="00146B13"/>
    <w:p w14:paraId="3D4425E4" w14:textId="77777777" w:rsidR="00146B13" w:rsidRDefault="00146B13" w:rsidP="00146B13"/>
    <w:p w14:paraId="7A6E75F7" w14:textId="77777777" w:rsidR="00146B13" w:rsidRDefault="00146B13" w:rsidP="00146B13"/>
    <w:p w14:paraId="7AB07246" w14:textId="77777777" w:rsidR="00146B13" w:rsidRDefault="00146B13" w:rsidP="00146B13"/>
    <w:p w14:paraId="5E1CD6D9" w14:textId="77777777" w:rsidR="00146B13" w:rsidRDefault="00146B13" w:rsidP="00146B13"/>
    <w:p w14:paraId="136B2092" w14:textId="77777777" w:rsidR="00146B13" w:rsidRDefault="00146B13" w:rsidP="00146B13"/>
    <w:p w14:paraId="0FCD3D6F" w14:textId="77777777" w:rsidR="00146B13" w:rsidRDefault="00146B13" w:rsidP="00146B13"/>
    <w:p w14:paraId="4FBA8E3C" w14:textId="77777777" w:rsidR="00146B13" w:rsidRDefault="00146B13" w:rsidP="00146B13"/>
    <w:p w14:paraId="42EF7581" w14:textId="77777777" w:rsidR="00146B13" w:rsidRDefault="00146B13" w:rsidP="00146B13"/>
    <w:p w14:paraId="777BAA4E" w14:textId="77777777" w:rsidR="00146B13" w:rsidRDefault="00146B13" w:rsidP="00146B13"/>
    <w:p w14:paraId="5E41675F" w14:textId="77777777" w:rsidR="00146B13" w:rsidRDefault="00146B13" w:rsidP="00146B13">
      <w:pPr>
        <w:pStyle w:val="Heading5"/>
      </w:pPr>
      <w:bookmarkStart w:id="27" w:name="_Toc51247438"/>
      <w:r>
        <w:t>Structural Diagrams</w:t>
      </w:r>
      <w:bookmarkEnd w:id="27"/>
    </w:p>
    <w:p w14:paraId="0E279D3A" w14:textId="77777777" w:rsidR="00146B13" w:rsidRPr="00D60D7A" w:rsidRDefault="00146B13" w:rsidP="0025196C">
      <w:pPr>
        <w:pStyle w:val="Heading6"/>
        <w:numPr>
          <w:ilvl w:val="0"/>
          <w:numId w:val="20"/>
        </w:numPr>
      </w:pPr>
      <w:r>
        <w:t>Class diagram</w:t>
      </w:r>
    </w:p>
    <w:p w14:paraId="20C77B43" w14:textId="77777777" w:rsidR="00146B13" w:rsidRPr="00D60D7A" w:rsidRDefault="00146B13" w:rsidP="00146B13"/>
    <w:p w14:paraId="1FD06DDE" w14:textId="27EA45D8" w:rsidR="00146B13" w:rsidRDefault="00146B13" w:rsidP="00146B13">
      <w:pPr>
        <w:pStyle w:val="NormalWeb"/>
        <w:spacing w:before="0" w:beforeAutospacing="0" w:after="0" w:afterAutospacing="0"/>
        <w:ind w:left="60"/>
      </w:pPr>
      <w:r>
        <w:rPr>
          <w:noProof/>
        </w:rPr>
        <w:drawing>
          <wp:inline distT="0" distB="0" distL="0" distR="0" wp14:anchorId="25197A1D" wp14:editId="5B9A7351">
            <wp:extent cx="3777012" cy="3133725"/>
            <wp:effectExtent l="0" t="0" r="0" b="0"/>
            <wp:docPr id="11" name="Picture 11" descr="Untitled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Diagram(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77692" cy="3134289"/>
                    </a:xfrm>
                    <a:prstGeom prst="rect">
                      <a:avLst/>
                    </a:prstGeom>
                    <a:noFill/>
                    <a:ln>
                      <a:noFill/>
                    </a:ln>
                  </pic:spPr>
                </pic:pic>
              </a:graphicData>
            </a:graphic>
          </wp:inline>
        </w:drawing>
      </w:r>
    </w:p>
    <w:p w14:paraId="1A139DCA" w14:textId="77777777" w:rsidR="00146B13" w:rsidRDefault="00146B13" w:rsidP="00146B13">
      <w:pPr>
        <w:pStyle w:val="NormalWeb"/>
        <w:spacing w:before="0" w:beforeAutospacing="0" w:after="0" w:afterAutospacing="0"/>
        <w:ind w:left="60"/>
      </w:pPr>
    </w:p>
    <w:p w14:paraId="7D991470" w14:textId="77777777" w:rsidR="00146B13" w:rsidRDefault="00146B13" w:rsidP="0025196C">
      <w:pPr>
        <w:pStyle w:val="Heading6"/>
        <w:numPr>
          <w:ilvl w:val="0"/>
          <w:numId w:val="20"/>
        </w:numPr>
      </w:pPr>
      <w:r>
        <w:t>Object diagram</w:t>
      </w:r>
    </w:p>
    <w:p w14:paraId="74B20685" w14:textId="01E7A1B0" w:rsidR="00146B13" w:rsidRDefault="00146B13" w:rsidP="00146B13">
      <w:r>
        <w:rPr>
          <w:noProof/>
          <w:lang w:bidi="ar-SA"/>
        </w:rPr>
        <w:drawing>
          <wp:inline distT="0" distB="0" distL="0" distR="0" wp14:anchorId="5D6E7E61" wp14:editId="095CBFD0">
            <wp:extent cx="4524375" cy="2471573"/>
            <wp:effectExtent l="0" t="0" r="0" b="5080"/>
            <wp:docPr id="10" name="Picture 10" descr="Untitled 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itled Diagram(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2121" cy="2475804"/>
                    </a:xfrm>
                    <a:prstGeom prst="rect">
                      <a:avLst/>
                    </a:prstGeom>
                    <a:noFill/>
                    <a:ln>
                      <a:noFill/>
                    </a:ln>
                  </pic:spPr>
                </pic:pic>
              </a:graphicData>
            </a:graphic>
          </wp:inline>
        </w:drawing>
      </w:r>
    </w:p>
    <w:p w14:paraId="6CB103A4" w14:textId="77777777" w:rsidR="00146B13" w:rsidRDefault="00146B13" w:rsidP="00146B13"/>
    <w:p w14:paraId="5DE596FF" w14:textId="1A11A0CE" w:rsidR="00146B13" w:rsidRDefault="00146B13" w:rsidP="00146B13"/>
    <w:p w14:paraId="3152CF16" w14:textId="6D3CD01E" w:rsidR="00146B13" w:rsidRDefault="00146B13" w:rsidP="00146B13"/>
    <w:p w14:paraId="51090655" w14:textId="3E15ED0F" w:rsidR="00146B13" w:rsidRDefault="00146B13" w:rsidP="00146B13"/>
    <w:p w14:paraId="6A3437E8" w14:textId="5EDAA50A" w:rsidR="00146B13" w:rsidRDefault="00146B13" w:rsidP="00146B13"/>
    <w:p w14:paraId="04FA56C4" w14:textId="1458B02F" w:rsidR="00C74B95" w:rsidRDefault="00C74B95" w:rsidP="00146B13"/>
    <w:p w14:paraId="296BAB08" w14:textId="4DB1A2E9" w:rsidR="00C74B95" w:rsidRDefault="00C74B95" w:rsidP="00146B13"/>
    <w:p w14:paraId="32C3AF1E" w14:textId="77777777" w:rsidR="00C74B95" w:rsidRDefault="00C74B95" w:rsidP="00146B13"/>
    <w:p w14:paraId="4BDEAE8B" w14:textId="77777777" w:rsidR="00146B13" w:rsidRPr="00146B13" w:rsidRDefault="00146B13" w:rsidP="00146B13">
      <w:pPr>
        <w:pStyle w:val="Heading2"/>
        <w:rPr>
          <w:b/>
        </w:rPr>
      </w:pPr>
      <w:bookmarkStart w:id="28" w:name="_Toc51247439"/>
      <w:bookmarkStart w:id="29" w:name="_Toc51416371"/>
      <w:r w:rsidRPr="00146B13">
        <w:rPr>
          <w:b/>
        </w:rPr>
        <w:t>Section 3: Test Plan</w:t>
      </w:r>
      <w:bookmarkEnd w:id="28"/>
      <w:bookmarkEnd w:id="29"/>
    </w:p>
    <w:p w14:paraId="38DAF8A4" w14:textId="77777777" w:rsidR="00146B13" w:rsidRDefault="00146B13" w:rsidP="00146B13">
      <w:pPr>
        <w:pStyle w:val="ListParagraph"/>
      </w:pPr>
    </w:p>
    <w:tbl>
      <w:tblPr>
        <w:tblStyle w:val="TableGrid"/>
        <w:tblW w:w="9270" w:type="dxa"/>
        <w:tblInd w:w="265" w:type="dxa"/>
        <w:tblLook w:val="04A0" w:firstRow="1" w:lastRow="0" w:firstColumn="1" w:lastColumn="0" w:noHBand="0" w:noVBand="1"/>
      </w:tblPr>
      <w:tblGrid>
        <w:gridCol w:w="1453"/>
        <w:gridCol w:w="1814"/>
        <w:gridCol w:w="1582"/>
        <w:gridCol w:w="1440"/>
        <w:gridCol w:w="1803"/>
        <w:gridCol w:w="1803"/>
      </w:tblGrid>
      <w:tr w:rsidR="00146B13" w14:paraId="76F3809E" w14:textId="77777777" w:rsidTr="00746AB0">
        <w:tc>
          <w:tcPr>
            <w:tcW w:w="1448" w:type="dxa"/>
          </w:tcPr>
          <w:p w14:paraId="438185DE" w14:textId="77777777" w:rsidR="00146B13" w:rsidRDefault="00146B13" w:rsidP="00746AB0">
            <w:pPr>
              <w:pStyle w:val="ListParagraph"/>
              <w:ind w:left="0"/>
            </w:pPr>
            <w:r>
              <w:t>ID</w:t>
            </w:r>
          </w:p>
        </w:tc>
        <w:tc>
          <w:tcPr>
            <w:tcW w:w="1619" w:type="dxa"/>
          </w:tcPr>
          <w:p w14:paraId="5AF96AC4" w14:textId="77777777" w:rsidR="00146B13" w:rsidRDefault="00146B13" w:rsidP="00746AB0">
            <w:pPr>
              <w:pStyle w:val="ListParagraph"/>
              <w:ind w:left="0"/>
            </w:pPr>
            <w:r>
              <w:t>Description</w:t>
            </w:r>
          </w:p>
        </w:tc>
        <w:tc>
          <w:tcPr>
            <w:tcW w:w="1363" w:type="dxa"/>
          </w:tcPr>
          <w:p w14:paraId="2D81C83B" w14:textId="77777777" w:rsidR="00146B13" w:rsidRDefault="00146B13" w:rsidP="00746AB0">
            <w:pPr>
              <w:pStyle w:val="ListParagraph"/>
              <w:ind w:left="0"/>
            </w:pPr>
            <w:r>
              <w:t>Precondition</w:t>
            </w:r>
          </w:p>
        </w:tc>
        <w:tc>
          <w:tcPr>
            <w:tcW w:w="1391" w:type="dxa"/>
          </w:tcPr>
          <w:p w14:paraId="66EB4FE8" w14:textId="77777777" w:rsidR="00146B13" w:rsidRDefault="00146B13" w:rsidP="00746AB0">
            <w:pPr>
              <w:pStyle w:val="ListParagraph"/>
              <w:ind w:left="0"/>
            </w:pPr>
            <w:r>
              <w:t>Expected I/p</w:t>
            </w:r>
          </w:p>
        </w:tc>
        <w:tc>
          <w:tcPr>
            <w:tcW w:w="1829" w:type="dxa"/>
          </w:tcPr>
          <w:p w14:paraId="6C655444" w14:textId="77777777" w:rsidR="00146B13" w:rsidRDefault="00146B13" w:rsidP="00746AB0">
            <w:pPr>
              <w:pStyle w:val="ListParagraph"/>
              <w:ind w:left="0"/>
            </w:pPr>
            <w:r>
              <w:t>Expected O/p</w:t>
            </w:r>
          </w:p>
        </w:tc>
        <w:tc>
          <w:tcPr>
            <w:tcW w:w="1620" w:type="dxa"/>
          </w:tcPr>
          <w:p w14:paraId="065E9E81" w14:textId="77777777" w:rsidR="00146B13" w:rsidRDefault="00146B13" w:rsidP="00746AB0">
            <w:pPr>
              <w:pStyle w:val="ListParagraph"/>
              <w:ind w:left="0"/>
            </w:pPr>
            <w:r>
              <w:t>Actual o/p</w:t>
            </w:r>
          </w:p>
        </w:tc>
      </w:tr>
      <w:tr w:rsidR="00146B13" w14:paraId="43387814" w14:textId="77777777" w:rsidTr="00746AB0">
        <w:tc>
          <w:tcPr>
            <w:tcW w:w="1448" w:type="dxa"/>
          </w:tcPr>
          <w:p w14:paraId="769A31B8" w14:textId="77777777" w:rsidR="00146B13" w:rsidRDefault="00146B13" w:rsidP="00746AB0">
            <w:pPr>
              <w:pStyle w:val="ListParagraph"/>
              <w:ind w:left="0"/>
            </w:pPr>
            <w:r>
              <w:t>H_01_L_01</w:t>
            </w:r>
          </w:p>
        </w:tc>
        <w:tc>
          <w:tcPr>
            <w:tcW w:w="1619" w:type="dxa"/>
          </w:tcPr>
          <w:p w14:paraId="147257A8" w14:textId="77777777" w:rsidR="00146B13" w:rsidRDefault="00146B13" w:rsidP="00746AB0">
            <w:r>
              <w:t>Recognizable voice commands on speed.</w:t>
            </w:r>
          </w:p>
          <w:p w14:paraId="01998C98" w14:textId="77777777" w:rsidR="00146B13" w:rsidRDefault="00146B13" w:rsidP="00746AB0">
            <w:pPr>
              <w:pStyle w:val="ListParagraph"/>
              <w:ind w:left="0"/>
            </w:pPr>
          </w:p>
        </w:tc>
        <w:tc>
          <w:tcPr>
            <w:tcW w:w="1363" w:type="dxa"/>
          </w:tcPr>
          <w:p w14:paraId="7AB35E69" w14:textId="77777777" w:rsidR="00146B13" w:rsidRDefault="00146B13" w:rsidP="00746AB0">
            <w:pPr>
              <w:pStyle w:val="ListParagraph"/>
              <w:ind w:left="0"/>
            </w:pPr>
            <w:r>
              <w:t>Commands are already setup.</w:t>
            </w:r>
          </w:p>
        </w:tc>
        <w:tc>
          <w:tcPr>
            <w:tcW w:w="1391" w:type="dxa"/>
          </w:tcPr>
          <w:p w14:paraId="4E39CF04" w14:textId="77777777" w:rsidR="00146B13" w:rsidRDefault="00146B13" w:rsidP="00746AB0">
            <w:pPr>
              <w:pStyle w:val="ListParagraph"/>
              <w:ind w:left="0"/>
            </w:pPr>
            <w:r>
              <w:t>set 200 rpm</w:t>
            </w:r>
          </w:p>
        </w:tc>
        <w:tc>
          <w:tcPr>
            <w:tcW w:w="1829" w:type="dxa"/>
          </w:tcPr>
          <w:p w14:paraId="1AC7AEFD" w14:textId="77777777" w:rsidR="00146B13" w:rsidRDefault="00146B13" w:rsidP="00746AB0">
            <w:pPr>
              <w:pStyle w:val="ListParagraph"/>
              <w:ind w:left="0"/>
            </w:pPr>
            <w:r>
              <w:t>Motor runs at 200rpm</w:t>
            </w:r>
          </w:p>
        </w:tc>
        <w:tc>
          <w:tcPr>
            <w:tcW w:w="1620" w:type="dxa"/>
          </w:tcPr>
          <w:p w14:paraId="7990CDEA" w14:textId="77777777" w:rsidR="00146B13" w:rsidRDefault="00146B13" w:rsidP="00746AB0">
            <w:pPr>
              <w:pStyle w:val="ListParagraph"/>
              <w:ind w:left="0"/>
            </w:pPr>
            <w:r>
              <w:t>200rpm</w:t>
            </w:r>
          </w:p>
        </w:tc>
      </w:tr>
      <w:tr w:rsidR="001B7C18" w14:paraId="31821C20" w14:textId="77777777" w:rsidTr="00746AB0">
        <w:tc>
          <w:tcPr>
            <w:tcW w:w="1448" w:type="dxa"/>
          </w:tcPr>
          <w:p w14:paraId="68636AA9" w14:textId="77777777" w:rsidR="00146B13" w:rsidRDefault="00146B13" w:rsidP="00746AB0">
            <w:pPr>
              <w:pStyle w:val="ListParagraph"/>
              <w:ind w:left="0"/>
            </w:pPr>
            <w:r>
              <w:t>H_01_L_02</w:t>
            </w:r>
          </w:p>
        </w:tc>
        <w:tc>
          <w:tcPr>
            <w:tcW w:w="1619" w:type="dxa"/>
          </w:tcPr>
          <w:p w14:paraId="48FFB59A" w14:textId="77777777" w:rsidR="00146B13" w:rsidRDefault="00146B13" w:rsidP="00746AB0">
            <w:r>
              <w:t>Recognizable voice commands on direction.</w:t>
            </w:r>
          </w:p>
          <w:p w14:paraId="14E6B77B" w14:textId="77777777" w:rsidR="00146B13" w:rsidRDefault="00146B13" w:rsidP="00746AB0"/>
        </w:tc>
        <w:tc>
          <w:tcPr>
            <w:tcW w:w="1363" w:type="dxa"/>
          </w:tcPr>
          <w:p w14:paraId="721997B0" w14:textId="77777777" w:rsidR="00146B13" w:rsidRDefault="00146B13" w:rsidP="00746AB0">
            <w:pPr>
              <w:pStyle w:val="ListParagraph"/>
              <w:ind w:left="0"/>
            </w:pPr>
            <w:r>
              <w:t>Commands are already setup.</w:t>
            </w:r>
          </w:p>
        </w:tc>
        <w:tc>
          <w:tcPr>
            <w:tcW w:w="1391" w:type="dxa"/>
          </w:tcPr>
          <w:p w14:paraId="5ADD2901" w14:textId="77777777" w:rsidR="00146B13" w:rsidRDefault="00146B13" w:rsidP="00746AB0">
            <w:pPr>
              <w:pStyle w:val="ListParagraph"/>
              <w:ind w:left="0"/>
            </w:pPr>
            <w:r>
              <w:t>change direction</w:t>
            </w:r>
          </w:p>
        </w:tc>
        <w:tc>
          <w:tcPr>
            <w:tcW w:w="1829" w:type="dxa"/>
          </w:tcPr>
          <w:p w14:paraId="717B051E" w14:textId="77777777" w:rsidR="00146B13" w:rsidRDefault="00146B13" w:rsidP="00746AB0">
            <w:pPr>
              <w:pStyle w:val="ListParagraph"/>
              <w:ind w:left="0"/>
            </w:pPr>
            <w:r>
              <w:t xml:space="preserve">Motor starts to rotate clockwise if initially it was anti clockwise and vice versa. </w:t>
            </w:r>
          </w:p>
        </w:tc>
        <w:tc>
          <w:tcPr>
            <w:tcW w:w="1620" w:type="dxa"/>
          </w:tcPr>
          <w:p w14:paraId="17805679" w14:textId="77777777" w:rsidR="00146B13" w:rsidRDefault="00146B13" w:rsidP="00746AB0">
            <w:pPr>
              <w:pStyle w:val="ListParagraph"/>
              <w:ind w:left="0"/>
            </w:pPr>
            <w:r>
              <w:t>Motor starts to rotate clockwise if initially it was anti clockwise and vice versa.</w:t>
            </w:r>
          </w:p>
        </w:tc>
      </w:tr>
      <w:tr w:rsidR="00146B13" w14:paraId="0F3B2169" w14:textId="77777777" w:rsidTr="00746AB0">
        <w:tc>
          <w:tcPr>
            <w:tcW w:w="1448" w:type="dxa"/>
          </w:tcPr>
          <w:p w14:paraId="677DCBFE" w14:textId="77777777" w:rsidR="00146B13" w:rsidRDefault="00146B13" w:rsidP="00746AB0">
            <w:pPr>
              <w:pStyle w:val="ListParagraph"/>
              <w:ind w:left="0"/>
            </w:pPr>
            <w:r>
              <w:t>H_02</w:t>
            </w:r>
          </w:p>
        </w:tc>
        <w:tc>
          <w:tcPr>
            <w:tcW w:w="1619" w:type="dxa"/>
          </w:tcPr>
          <w:p w14:paraId="6007BD57" w14:textId="77777777" w:rsidR="00146B13" w:rsidRDefault="00146B13" w:rsidP="00746AB0">
            <w:pPr>
              <w:pStyle w:val="ListParagraph"/>
              <w:ind w:left="0"/>
            </w:pPr>
            <w:r>
              <w:t>Full day operation</w:t>
            </w:r>
          </w:p>
        </w:tc>
        <w:tc>
          <w:tcPr>
            <w:tcW w:w="1363" w:type="dxa"/>
          </w:tcPr>
          <w:p w14:paraId="23F7AC4B" w14:textId="77777777" w:rsidR="00146B13" w:rsidRDefault="00146B13" w:rsidP="00746AB0">
            <w:pPr>
              <w:pStyle w:val="ListParagraph"/>
              <w:ind w:left="0"/>
            </w:pPr>
            <w:r>
              <w:t>Module Setup</w:t>
            </w:r>
          </w:p>
        </w:tc>
        <w:tc>
          <w:tcPr>
            <w:tcW w:w="1391" w:type="dxa"/>
          </w:tcPr>
          <w:p w14:paraId="6F996C1F" w14:textId="77777777" w:rsidR="00146B13" w:rsidRDefault="00146B13" w:rsidP="00746AB0">
            <w:pPr>
              <w:pStyle w:val="ListParagraph"/>
              <w:ind w:left="0"/>
            </w:pPr>
            <w:r>
              <w:t>Power on</w:t>
            </w:r>
          </w:p>
        </w:tc>
        <w:tc>
          <w:tcPr>
            <w:tcW w:w="1829" w:type="dxa"/>
          </w:tcPr>
          <w:p w14:paraId="6BD5C7E9" w14:textId="77777777" w:rsidR="00146B13" w:rsidRDefault="00146B13" w:rsidP="00746AB0">
            <w:pPr>
              <w:pStyle w:val="ListParagraph"/>
              <w:ind w:left="0"/>
            </w:pPr>
            <w:r>
              <w:t>Power on throughout</w:t>
            </w:r>
          </w:p>
        </w:tc>
        <w:tc>
          <w:tcPr>
            <w:tcW w:w="1620" w:type="dxa"/>
          </w:tcPr>
          <w:p w14:paraId="03633028" w14:textId="77777777" w:rsidR="00146B13" w:rsidRDefault="00146B13" w:rsidP="00746AB0">
            <w:pPr>
              <w:pStyle w:val="ListParagraph"/>
              <w:ind w:left="0"/>
            </w:pPr>
            <w:r>
              <w:t>Power on throughout</w:t>
            </w:r>
          </w:p>
        </w:tc>
      </w:tr>
      <w:tr w:rsidR="00146B13" w14:paraId="53CB2E2F" w14:textId="77777777" w:rsidTr="00746AB0">
        <w:tc>
          <w:tcPr>
            <w:tcW w:w="1448" w:type="dxa"/>
          </w:tcPr>
          <w:p w14:paraId="6A7D796E" w14:textId="77777777" w:rsidR="00146B13" w:rsidRDefault="00146B13" w:rsidP="00746AB0">
            <w:pPr>
              <w:pStyle w:val="ListParagraph"/>
              <w:ind w:left="0"/>
            </w:pPr>
            <w:r>
              <w:t>H_03_L_01</w:t>
            </w:r>
          </w:p>
        </w:tc>
        <w:tc>
          <w:tcPr>
            <w:tcW w:w="1619" w:type="dxa"/>
          </w:tcPr>
          <w:p w14:paraId="6AA86B51" w14:textId="77777777" w:rsidR="00146B13" w:rsidRDefault="00146B13" w:rsidP="00746AB0">
            <w:pPr>
              <w:pStyle w:val="ListParagraph"/>
              <w:ind w:left="0"/>
            </w:pPr>
            <w:r>
              <w:t>Operating voltage of microcontroller should be 12V.</w:t>
            </w:r>
          </w:p>
        </w:tc>
        <w:tc>
          <w:tcPr>
            <w:tcW w:w="1363" w:type="dxa"/>
          </w:tcPr>
          <w:p w14:paraId="5A29F404" w14:textId="77777777" w:rsidR="00146B13" w:rsidRDefault="00146B13" w:rsidP="00746AB0">
            <w:pPr>
              <w:pStyle w:val="ListParagraph"/>
              <w:ind w:left="0"/>
            </w:pPr>
            <w:r>
              <w:t>0V</w:t>
            </w:r>
          </w:p>
        </w:tc>
        <w:tc>
          <w:tcPr>
            <w:tcW w:w="1391" w:type="dxa"/>
          </w:tcPr>
          <w:p w14:paraId="16832562" w14:textId="77777777" w:rsidR="00146B13" w:rsidRDefault="00146B13" w:rsidP="00746AB0">
            <w:pPr>
              <w:pStyle w:val="ListParagraph"/>
              <w:ind w:left="0"/>
            </w:pPr>
            <w:r>
              <w:t>12V</w:t>
            </w:r>
          </w:p>
        </w:tc>
        <w:tc>
          <w:tcPr>
            <w:tcW w:w="1829" w:type="dxa"/>
          </w:tcPr>
          <w:p w14:paraId="403DD19B" w14:textId="77777777" w:rsidR="00146B13" w:rsidRDefault="00146B13" w:rsidP="00746AB0">
            <w:pPr>
              <w:pStyle w:val="ListParagraph"/>
              <w:ind w:left="0"/>
            </w:pPr>
            <w:r>
              <w:t>Works perfectly</w:t>
            </w:r>
          </w:p>
        </w:tc>
        <w:tc>
          <w:tcPr>
            <w:tcW w:w="1620" w:type="dxa"/>
          </w:tcPr>
          <w:p w14:paraId="1E9EF935" w14:textId="77777777" w:rsidR="00146B13" w:rsidRDefault="00146B13" w:rsidP="00746AB0">
            <w:pPr>
              <w:pStyle w:val="ListParagraph"/>
              <w:ind w:left="0"/>
            </w:pPr>
            <w:r>
              <w:t>Works perfectly at 12V</w:t>
            </w:r>
          </w:p>
        </w:tc>
      </w:tr>
      <w:tr w:rsidR="00146B13" w14:paraId="42C446A0" w14:textId="77777777" w:rsidTr="00746AB0">
        <w:tc>
          <w:tcPr>
            <w:tcW w:w="1448" w:type="dxa"/>
          </w:tcPr>
          <w:p w14:paraId="34B7A94D" w14:textId="77777777" w:rsidR="00146B13" w:rsidRDefault="00146B13" w:rsidP="00746AB0">
            <w:pPr>
              <w:pStyle w:val="ListParagraph"/>
              <w:ind w:left="0"/>
            </w:pPr>
            <w:r>
              <w:t>H_03_L_02</w:t>
            </w:r>
          </w:p>
        </w:tc>
        <w:tc>
          <w:tcPr>
            <w:tcW w:w="1619" w:type="dxa"/>
          </w:tcPr>
          <w:p w14:paraId="04E6BBDA" w14:textId="77777777" w:rsidR="00146B13" w:rsidRDefault="00146B13" w:rsidP="00746AB0">
            <w:pPr>
              <w:pStyle w:val="ListParagraph"/>
              <w:ind w:left="0"/>
            </w:pPr>
            <w:r>
              <w:t xml:space="preserve">Maximum power </w:t>
            </w:r>
            <w:proofErr w:type="spellStart"/>
            <w:r>
              <w:t>i</w:t>
            </w:r>
            <w:proofErr w:type="spellEnd"/>
            <w:r>
              <w:t>/p of microcontroller should be 100W</w:t>
            </w:r>
          </w:p>
        </w:tc>
        <w:tc>
          <w:tcPr>
            <w:tcW w:w="1363" w:type="dxa"/>
          </w:tcPr>
          <w:p w14:paraId="22C15B9C" w14:textId="77777777" w:rsidR="00146B13" w:rsidRDefault="00146B13" w:rsidP="00746AB0">
            <w:pPr>
              <w:pStyle w:val="ListParagraph"/>
              <w:ind w:left="0"/>
            </w:pPr>
            <w:r>
              <w:t>0W</w:t>
            </w:r>
          </w:p>
        </w:tc>
        <w:tc>
          <w:tcPr>
            <w:tcW w:w="1391" w:type="dxa"/>
          </w:tcPr>
          <w:p w14:paraId="6EE43919" w14:textId="77777777" w:rsidR="00146B13" w:rsidRDefault="00146B13" w:rsidP="00746AB0">
            <w:pPr>
              <w:pStyle w:val="ListParagraph"/>
              <w:ind w:left="0"/>
            </w:pPr>
            <w:r>
              <w:t>100W</w:t>
            </w:r>
          </w:p>
        </w:tc>
        <w:tc>
          <w:tcPr>
            <w:tcW w:w="1829" w:type="dxa"/>
          </w:tcPr>
          <w:p w14:paraId="446F7496" w14:textId="77777777" w:rsidR="00146B13" w:rsidRDefault="00146B13" w:rsidP="00746AB0">
            <w:pPr>
              <w:pStyle w:val="ListParagraph"/>
              <w:ind w:left="0"/>
            </w:pPr>
            <w:r>
              <w:t>Works perfectly</w:t>
            </w:r>
          </w:p>
        </w:tc>
        <w:tc>
          <w:tcPr>
            <w:tcW w:w="1620" w:type="dxa"/>
          </w:tcPr>
          <w:p w14:paraId="02D865C1" w14:textId="77777777" w:rsidR="00146B13" w:rsidRDefault="00146B13" w:rsidP="00746AB0">
            <w:pPr>
              <w:pStyle w:val="ListParagraph"/>
              <w:ind w:left="0"/>
            </w:pPr>
            <w:r>
              <w:t>Works perfectly</w:t>
            </w:r>
          </w:p>
        </w:tc>
      </w:tr>
      <w:tr w:rsidR="00146B13" w14:paraId="40D9AF9C" w14:textId="77777777" w:rsidTr="00746AB0">
        <w:tc>
          <w:tcPr>
            <w:tcW w:w="1448" w:type="dxa"/>
          </w:tcPr>
          <w:p w14:paraId="7ED633BA" w14:textId="77777777" w:rsidR="00146B13" w:rsidRDefault="00146B13" w:rsidP="00746AB0">
            <w:pPr>
              <w:pStyle w:val="ListParagraph"/>
              <w:ind w:left="0"/>
            </w:pPr>
            <w:r>
              <w:t>H_03_L_03</w:t>
            </w:r>
          </w:p>
        </w:tc>
        <w:tc>
          <w:tcPr>
            <w:tcW w:w="1619" w:type="dxa"/>
          </w:tcPr>
          <w:p w14:paraId="7A8B61F9" w14:textId="77777777" w:rsidR="00146B13" w:rsidRDefault="00146B13" w:rsidP="00746AB0">
            <w:pPr>
              <w:pStyle w:val="ListParagraph"/>
              <w:ind w:left="0"/>
            </w:pPr>
            <w:r>
              <w:t xml:space="preserve">Microcontroller minimum </w:t>
            </w:r>
            <w:proofErr w:type="spellStart"/>
            <w:r w:rsidRPr="006B319A">
              <w:t>clk</w:t>
            </w:r>
            <w:proofErr w:type="spellEnd"/>
            <w:r w:rsidRPr="006B319A">
              <w:t xml:space="preserve"> </w:t>
            </w:r>
            <w:proofErr w:type="spellStart"/>
            <w:r w:rsidRPr="006B319A">
              <w:t>freq</w:t>
            </w:r>
            <w:proofErr w:type="spellEnd"/>
            <w:r w:rsidRPr="006B319A">
              <w:t>- 15 Mhz.</w:t>
            </w:r>
          </w:p>
        </w:tc>
        <w:tc>
          <w:tcPr>
            <w:tcW w:w="1363" w:type="dxa"/>
          </w:tcPr>
          <w:p w14:paraId="503A93F4" w14:textId="77777777" w:rsidR="00146B13" w:rsidRDefault="00146B13" w:rsidP="00746AB0">
            <w:pPr>
              <w:pStyle w:val="ListParagraph"/>
              <w:ind w:left="0"/>
            </w:pPr>
          </w:p>
        </w:tc>
        <w:tc>
          <w:tcPr>
            <w:tcW w:w="1391" w:type="dxa"/>
          </w:tcPr>
          <w:p w14:paraId="724AD346" w14:textId="77777777" w:rsidR="00146B13" w:rsidRDefault="00146B13" w:rsidP="00746AB0">
            <w:pPr>
              <w:pStyle w:val="ListParagraph"/>
              <w:ind w:left="0"/>
            </w:pPr>
            <w:r>
              <w:t>15Mhz</w:t>
            </w:r>
          </w:p>
        </w:tc>
        <w:tc>
          <w:tcPr>
            <w:tcW w:w="1829" w:type="dxa"/>
          </w:tcPr>
          <w:p w14:paraId="3B982A41" w14:textId="77777777" w:rsidR="00146B13" w:rsidRDefault="00146B13" w:rsidP="00746AB0">
            <w:pPr>
              <w:pStyle w:val="ListParagraph"/>
              <w:ind w:left="0"/>
            </w:pPr>
            <w:r>
              <w:t>Speed is 15Mhz</w:t>
            </w:r>
          </w:p>
        </w:tc>
        <w:tc>
          <w:tcPr>
            <w:tcW w:w="1620" w:type="dxa"/>
          </w:tcPr>
          <w:p w14:paraId="5799C2F9" w14:textId="77777777" w:rsidR="00146B13" w:rsidRDefault="00146B13" w:rsidP="00746AB0">
            <w:pPr>
              <w:pStyle w:val="ListParagraph"/>
              <w:ind w:left="0"/>
            </w:pPr>
            <w:r>
              <w:t>Speed is 15Mhz</w:t>
            </w:r>
          </w:p>
        </w:tc>
      </w:tr>
      <w:tr w:rsidR="00146B13" w14:paraId="6DBD1B07" w14:textId="77777777" w:rsidTr="00746AB0">
        <w:tc>
          <w:tcPr>
            <w:tcW w:w="1448" w:type="dxa"/>
          </w:tcPr>
          <w:p w14:paraId="7A32D5C0" w14:textId="77777777" w:rsidR="00146B13" w:rsidRDefault="00146B13" w:rsidP="00746AB0">
            <w:pPr>
              <w:pStyle w:val="ListParagraph"/>
              <w:ind w:left="0"/>
            </w:pPr>
            <w:r>
              <w:t>H_03_L_04</w:t>
            </w:r>
          </w:p>
        </w:tc>
        <w:tc>
          <w:tcPr>
            <w:tcW w:w="1619" w:type="dxa"/>
          </w:tcPr>
          <w:p w14:paraId="0B3F1E0A" w14:textId="77777777" w:rsidR="00146B13" w:rsidRDefault="00146B13" w:rsidP="00746AB0">
            <w:pPr>
              <w:pStyle w:val="ListParagraph"/>
              <w:ind w:left="0"/>
            </w:pPr>
            <w:r>
              <w:t>Motor driver minimum voltages</w:t>
            </w:r>
          </w:p>
        </w:tc>
        <w:tc>
          <w:tcPr>
            <w:tcW w:w="1363" w:type="dxa"/>
          </w:tcPr>
          <w:p w14:paraId="0F701FB5" w14:textId="77777777" w:rsidR="00146B13" w:rsidRDefault="00146B13" w:rsidP="00746AB0">
            <w:pPr>
              <w:pStyle w:val="ListParagraph"/>
              <w:ind w:left="0"/>
            </w:pPr>
            <w:r>
              <w:t>0V</w:t>
            </w:r>
          </w:p>
        </w:tc>
        <w:tc>
          <w:tcPr>
            <w:tcW w:w="1391" w:type="dxa"/>
          </w:tcPr>
          <w:p w14:paraId="5B7D0D76" w14:textId="77777777" w:rsidR="00146B13" w:rsidRDefault="00146B13" w:rsidP="00746AB0">
            <w:pPr>
              <w:pStyle w:val="ListParagraph"/>
              <w:ind w:left="0"/>
            </w:pPr>
            <w:r>
              <w:t>5V</w:t>
            </w:r>
          </w:p>
        </w:tc>
        <w:tc>
          <w:tcPr>
            <w:tcW w:w="1829" w:type="dxa"/>
          </w:tcPr>
          <w:p w14:paraId="677A563C" w14:textId="77777777" w:rsidR="00146B13" w:rsidRDefault="00146B13" w:rsidP="00746AB0">
            <w:pPr>
              <w:pStyle w:val="ListParagraph"/>
              <w:ind w:left="0"/>
            </w:pPr>
            <w:r>
              <w:t>12V to run the motor</w:t>
            </w:r>
          </w:p>
        </w:tc>
        <w:tc>
          <w:tcPr>
            <w:tcW w:w="1620" w:type="dxa"/>
          </w:tcPr>
          <w:p w14:paraId="5B4B2AFD" w14:textId="77777777" w:rsidR="00146B13" w:rsidRDefault="00146B13" w:rsidP="00746AB0">
            <w:pPr>
              <w:pStyle w:val="ListParagraph"/>
              <w:ind w:left="0"/>
            </w:pPr>
            <w:r>
              <w:t>Approx. 12V</w:t>
            </w:r>
          </w:p>
        </w:tc>
      </w:tr>
      <w:tr w:rsidR="00146B13" w14:paraId="2C00E28A" w14:textId="77777777" w:rsidTr="00746AB0">
        <w:tc>
          <w:tcPr>
            <w:tcW w:w="1448" w:type="dxa"/>
          </w:tcPr>
          <w:p w14:paraId="0AC2C3B2" w14:textId="77777777" w:rsidR="00146B13" w:rsidRDefault="00146B13" w:rsidP="00746AB0">
            <w:pPr>
              <w:pStyle w:val="ListParagraph"/>
              <w:ind w:left="0"/>
            </w:pPr>
            <w:r>
              <w:t>H_04</w:t>
            </w:r>
          </w:p>
        </w:tc>
        <w:tc>
          <w:tcPr>
            <w:tcW w:w="1619" w:type="dxa"/>
          </w:tcPr>
          <w:p w14:paraId="6CDA49B8" w14:textId="77777777" w:rsidR="00146B13" w:rsidRDefault="00146B13" w:rsidP="00746AB0">
            <w:pPr>
              <w:pStyle w:val="ListParagraph"/>
              <w:ind w:left="0"/>
            </w:pPr>
            <w:r>
              <w:t>Converting user input voice to input signals to wireless module</w:t>
            </w:r>
          </w:p>
        </w:tc>
        <w:tc>
          <w:tcPr>
            <w:tcW w:w="1363" w:type="dxa"/>
          </w:tcPr>
          <w:p w14:paraId="0D4B11AE" w14:textId="77777777" w:rsidR="00146B13" w:rsidRDefault="00146B13" w:rsidP="00746AB0">
            <w:pPr>
              <w:pStyle w:val="ListParagraph"/>
              <w:ind w:left="0"/>
            </w:pPr>
            <w:r>
              <w:t>Mic on</w:t>
            </w:r>
          </w:p>
        </w:tc>
        <w:tc>
          <w:tcPr>
            <w:tcW w:w="1391" w:type="dxa"/>
          </w:tcPr>
          <w:p w14:paraId="13F2012D" w14:textId="77777777" w:rsidR="00146B13" w:rsidRDefault="00146B13" w:rsidP="00746AB0">
            <w:pPr>
              <w:pStyle w:val="ListParagraph"/>
              <w:ind w:left="0"/>
            </w:pPr>
            <w:r>
              <w:t>Take user voice command</w:t>
            </w:r>
          </w:p>
        </w:tc>
        <w:tc>
          <w:tcPr>
            <w:tcW w:w="1829" w:type="dxa"/>
          </w:tcPr>
          <w:p w14:paraId="4623E155" w14:textId="77777777" w:rsidR="00146B13" w:rsidRDefault="00146B13" w:rsidP="00746AB0">
            <w:pPr>
              <w:pStyle w:val="ListParagraph"/>
              <w:ind w:left="0"/>
            </w:pPr>
            <w:r>
              <w:t xml:space="preserve">Interpret and send to wireless module </w:t>
            </w:r>
          </w:p>
        </w:tc>
        <w:tc>
          <w:tcPr>
            <w:tcW w:w="1620" w:type="dxa"/>
          </w:tcPr>
          <w:p w14:paraId="69884661" w14:textId="77777777" w:rsidR="00146B13" w:rsidRDefault="00146B13" w:rsidP="00746AB0">
            <w:pPr>
              <w:pStyle w:val="ListParagraph"/>
              <w:ind w:left="0"/>
            </w:pPr>
            <w:r>
              <w:t>Interpret and send to wireless module</w:t>
            </w:r>
          </w:p>
        </w:tc>
      </w:tr>
      <w:tr w:rsidR="00146B13" w14:paraId="01BEB2CB" w14:textId="77777777" w:rsidTr="00746AB0">
        <w:tc>
          <w:tcPr>
            <w:tcW w:w="1448" w:type="dxa"/>
          </w:tcPr>
          <w:p w14:paraId="38FF7FCE" w14:textId="77777777" w:rsidR="00146B13" w:rsidRDefault="00146B13" w:rsidP="00746AB0">
            <w:pPr>
              <w:pStyle w:val="ListParagraph"/>
              <w:ind w:left="0"/>
            </w:pPr>
            <w:r>
              <w:t>H_05_L_01</w:t>
            </w:r>
          </w:p>
        </w:tc>
        <w:tc>
          <w:tcPr>
            <w:tcW w:w="1619" w:type="dxa"/>
          </w:tcPr>
          <w:p w14:paraId="3CD6DA1A" w14:textId="77777777" w:rsidR="00146B13" w:rsidRDefault="00146B13" w:rsidP="00746AB0">
            <w:r>
              <w:t>Minimum range of wireless operation 25m.</w:t>
            </w:r>
          </w:p>
          <w:p w14:paraId="1979F03D" w14:textId="77777777" w:rsidR="00146B13" w:rsidRDefault="00146B13" w:rsidP="00746AB0">
            <w:pPr>
              <w:pStyle w:val="ListParagraph"/>
              <w:ind w:left="0"/>
            </w:pPr>
          </w:p>
        </w:tc>
        <w:tc>
          <w:tcPr>
            <w:tcW w:w="1363" w:type="dxa"/>
          </w:tcPr>
          <w:p w14:paraId="76021100" w14:textId="77777777" w:rsidR="00146B13" w:rsidRDefault="00146B13" w:rsidP="00746AB0">
            <w:pPr>
              <w:pStyle w:val="ListParagraph"/>
              <w:ind w:left="0"/>
            </w:pPr>
            <w:r>
              <w:t>Power Off</w:t>
            </w:r>
          </w:p>
        </w:tc>
        <w:tc>
          <w:tcPr>
            <w:tcW w:w="1391" w:type="dxa"/>
          </w:tcPr>
          <w:p w14:paraId="485319B9" w14:textId="77777777" w:rsidR="00146B13" w:rsidRDefault="00146B13" w:rsidP="00746AB0">
            <w:pPr>
              <w:pStyle w:val="ListParagraph"/>
              <w:ind w:left="0"/>
            </w:pPr>
            <w:r>
              <w:t>Incoming signals from mobile app starting from 25m away</w:t>
            </w:r>
          </w:p>
        </w:tc>
        <w:tc>
          <w:tcPr>
            <w:tcW w:w="1829" w:type="dxa"/>
          </w:tcPr>
          <w:p w14:paraId="370E9743" w14:textId="77777777" w:rsidR="00146B13" w:rsidRDefault="00146B13" w:rsidP="00746AB0">
            <w:pPr>
              <w:pStyle w:val="ListParagraph"/>
              <w:ind w:left="0"/>
            </w:pPr>
            <w:r>
              <w:t>Perfect reception</w:t>
            </w:r>
          </w:p>
        </w:tc>
        <w:tc>
          <w:tcPr>
            <w:tcW w:w="1620" w:type="dxa"/>
          </w:tcPr>
          <w:p w14:paraId="45CDC300" w14:textId="77777777" w:rsidR="00146B13" w:rsidRDefault="00146B13" w:rsidP="00746AB0">
            <w:pPr>
              <w:pStyle w:val="ListParagraph"/>
              <w:ind w:left="0"/>
            </w:pPr>
            <w:r>
              <w:t>Almost perfect reception till 100m before it loses connectivity.</w:t>
            </w:r>
          </w:p>
        </w:tc>
      </w:tr>
      <w:tr w:rsidR="00146B13" w14:paraId="72102553" w14:textId="77777777" w:rsidTr="00746AB0">
        <w:tc>
          <w:tcPr>
            <w:tcW w:w="1448" w:type="dxa"/>
          </w:tcPr>
          <w:p w14:paraId="0BDDB66B" w14:textId="77777777" w:rsidR="00146B13" w:rsidRDefault="00146B13" w:rsidP="00746AB0">
            <w:pPr>
              <w:pStyle w:val="ListParagraph"/>
              <w:ind w:left="0"/>
            </w:pPr>
            <w:r>
              <w:lastRenderedPageBreak/>
              <w:t>H_05_L_02</w:t>
            </w:r>
          </w:p>
        </w:tc>
        <w:tc>
          <w:tcPr>
            <w:tcW w:w="1619" w:type="dxa"/>
          </w:tcPr>
          <w:p w14:paraId="53ABE1D7" w14:textId="77777777" w:rsidR="00146B13" w:rsidRDefault="00146B13" w:rsidP="00746AB0">
            <w:r>
              <w:t>Accuracy of wireless reception</w:t>
            </w:r>
          </w:p>
        </w:tc>
        <w:tc>
          <w:tcPr>
            <w:tcW w:w="1363" w:type="dxa"/>
          </w:tcPr>
          <w:p w14:paraId="0403E412" w14:textId="77777777" w:rsidR="00146B13" w:rsidRDefault="00146B13" w:rsidP="00746AB0">
            <w:pPr>
              <w:pStyle w:val="ListParagraph"/>
              <w:ind w:left="0"/>
            </w:pPr>
            <w:r>
              <w:t>Power off</w:t>
            </w:r>
          </w:p>
        </w:tc>
        <w:tc>
          <w:tcPr>
            <w:tcW w:w="1391" w:type="dxa"/>
          </w:tcPr>
          <w:p w14:paraId="24512B1B" w14:textId="77777777" w:rsidR="00146B13" w:rsidRDefault="00146B13" w:rsidP="00746AB0">
            <w:pPr>
              <w:pStyle w:val="ListParagraph"/>
              <w:ind w:left="0"/>
            </w:pPr>
            <w:r>
              <w:t>Incoming signals from mobile app</w:t>
            </w:r>
          </w:p>
        </w:tc>
        <w:tc>
          <w:tcPr>
            <w:tcW w:w="1829" w:type="dxa"/>
          </w:tcPr>
          <w:p w14:paraId="58EF76DC" w14:textId="77777777" w:rsidR="00146B13" w:rsidRDefault="00146B13" w:rsidP="00746AB0">
            <w:pPr>
              <w:pStyle w:val="ListParagraph"/>
              <w:ind w:left="0"/>
            </w:pPr>
            <w:r>
              <w:t>Appropriate signals changes to microcontroller</w:t>
            </w:r>
          </w:p>
        </w:tc>
        <w:tc>
          <w:tcPr>
            <w:tcW w:w="1620" w:type="dxa"/>
          </w:tcPr>
          <w:p w14:paraId="75AFBDC5" w14:textId="77777777" w:rsidR="00146B13" w:rsidRDefault="00146B13" w:rsidP="00746AB0">
            <w:pPr>
              <w:pStyle w:val="ListParagraph"/>
              <w:ind w:left="0"/>
            </w:pPr>
            <w:r>
              <w:t>Almost correct interpretation with slight errors.</w:t>
            </w:r>
          </w:p>
        </w:tc>
      </w:tr>
      <w:tr w:rsidR="00146B13" w14:paraId="7B978CD5" w14:textId="77777777" w:rsidTr="00746AB0">
        <w:tc>
          <w:tcPr>
            <w:tcW w:w="1448" w:type="dxa"/>
          </w:tcPr>
          <w:p w14:paraId="7074DD9B" w14:textId="77777777" w:rsidR="00146B13" w:rsidRDefault="00146B13" w:rsidP="00746AB0">
            <w:pPr>
              <w:pStyle w:val="ListParagraph"/>
              <w:ind w:left="0"/>
            </w:pPr>
            <w:r>
              <w:t>H_06_L_01</w:t>
            </w:r>
          </w:p>
        </w:tc>
        <w:tc>
          <w:tcPr>
            <w:tcW w:w="1619" w:type="dxa"/>
          </w:tcPr>
          <w:p w14:paraId="4E667845" w14:textId="77777777" w:rsidR="00146B13" w:rsidRDefault="00146B13" w:rsidP="00746AB0">
            <w:r>
              <w:t xml:space="preserve">Melting point of the enclosure of circuitry setup must be </w:t>
            </w:r>
            <w:proofErr w:type="spellStart"/>
            <w:r>
              <w:t>atleast</w:t>
            </w:r>
            <w:proofErr w:type="spellEnd"/>
            <w:r>
              <w:t xml:space="preserve"> 100C</w:t>
            </w:r>
          </w:p>
        </w:tc>
        <w:tc>
          <w:tcPr>
            <w:tcW w:w="1363" w:type="dxa"/>
          </w:tcPr>
          <w:p w14:paraId="4C20DDBC" w14:textId="77777777" w:rsidR="00146B13" w:rsidRDefault="00146B13" w:rsidP="00746AB0">
            <w:pPr>
              <w:pStyle w:val="ListParagraph"/>
              <w:ind w:left="0"/>
            </w:pPr>
            <w:r>
              <w:t xml:space="preserve">Room temperature </w:t>
            </w:r>
          </w:p>
        </w:tc>
        <w:tc>
          <w:tcPr>
            <w:tcW w:w="1391" w:type="dxa"/>
          </w:tcPr>
          <w:p w14:paraId="23E75A01" w14:textId="77777777" w:rsidR="00146B13" w:rsidRDefault="00146B13" w:rsidP="00746AB0">
            <w:pPr>
              <w:pStyle w:val="ListParagraph"/>
              <w:ind w:left="0"/>
            </w:pPr>
            <w:r>
              <w:t>Increasing Temperature of the environment</w:t>
            </w:r>
          </w:p>
        </w:tc>
        <w:tc>
          <w:tcPr>
            <w:tcW w:w="1829" w:type="dxa"/>
          </w:tcPr>
          <w:p w14:paraId="7D7490A2" w14:textId="77777777" w:rsidR="00146B13" w:rsidRDefault="00146B13" w:rsidP="00746AB0">
            <w:pPr>
              <w:pStyle w:val="ListParagraph"/>
              <w:ind w:left="0"/>
            </w:pPr>
            <w:r>
              <w:t>No deformations spotted even after 100C</w:t>
            </w:r>
          </w:p>
        </w:tc>
        <w:tc>
          <w:tcPr>
            <w:tcW w:w="1620" w:type="dxa"/>
          </w:tcPr>
          <w:p w14:paraId="7BDD807F" w14:textId="77777777" w:rsidR="00146B13" w:rsidRDefault="00146B13" w:rsidP="00746AB0">
            <w:pPr>
              <w:pStyle w:val="ListParagraph"/>
              <w:ind w:left="0"/>
            </w:pPr>
            <w:r>
              <w:t xml:space="preserve">It starts to show signs of melting after 100C </w:t>
            </w:r>
          </w:p>
        </w:tc>
      </w:tr>
      <w:tr w:rsidR="00146B13" w14:paraId="19394A31" w14:textId="77777777" w:rsidTr="00746AB0">
        <w:tc>
          <w:tcPr>
            <w:tcW w:w="1448" w:type="dxa"/>
          </w:tcPr>
          <w:p w14:paraId="0002BB99" w14:textId="77777777" w:rsidR="00146B13" w:rsidRDefault="00146B13" w:rsidP="00746AB0">
            <w:pPr>
              <w:pStyle w:val="ListParagraph"/>
              <w:ind w:left="0"/>
            </w:pPr>
            <w:r>
              <w:t>H_06_L_02</w:t>
            </w:r>
          </w:p>
        </w:tc>
        <w:tc>
          <w:tcPr>
            <w:tcW w:w="1619" w:type="dxa"/>
          </w:tcPr>
          <w:p w14:paraId="03E38592" w14:textId="77777777" w:rsidR="00146B13" w:rsidRDefault="00146B13" w:rsidP="00746AB0">
            <w:pPr>
              <w:pStyle w:val="ListParagraph"/>
              <w:ind w:left="0"/>
            </w:pPr>
            <w:r w:rsidRPr="00285E0A">
              <w:t>Robust in the working environment.</w:t>
            </w:r>
          </w:p>
        </w:tc>
        <w:tc>
          <w:tcPr>
            <w:tcW w:w="1363" w:type="dxa"/>
          </w:tcPr>
          <w:p w14:paraId="4A87F33A" w14:textId="77777777" w:rsidR="00146B13" w:rsidRDefault="00146B13" w:rsidP="00746AB0">
            <w:pPr>
              <w:pStyle w:val="ListParagraph"/>
              <w:ind w:left="0"/>
            </w:pPr>
            <w:r>
              <w:t>No defects</w:t>
            </w:r>
          </w:p>
        </w:tc>
        <w:tc>
          <w:tcPr>
            <w:tcW w:w="1391" w:type="dxa"/>
          </w:tcPr>
          <w:p w14:paraId="5C8AE0CA" w14:textId="77777777" w:rsidR="00146B13" w:rsidRDefault="00146B13" w:rsidP="00746AB0">
            <w:pPr>
              <w:pStyle w:val="ListParagraph"/>
              <w:ind w:left="0"/>
            </w:pPr>
            <w:r>
              <w:t>Stress from falls and heat</w:t>
            </w:r>
          </w:p>
        </w:tc>
        <w:tc>
          <w:tcPr>
            <w:tcW w:w="1829" w:type="dxa"/>
          </w:tcPr>
          <w:p w14:paraId="56DE9B9E" w14:textId="77777777" w:rsidR="00146B13" w:rsidRDefault="00146B13" w:rsidP="00746AB0">
            <w:pPr>
              <w:pStyle w:val="ListParagraph"/>
              <w:ind w:left="0"/>
            </w:pPr>
            <w:r>
              <w:t>No defects</w:t>
            </w:r>
          </w:p>
        </w:tc>
        <w:tc>
          <w:tcPr>
            <w:tcW w:w="1620" w:type="dxa"/>
          </w:tcPr>
          <w:p w14:paraId="3504EE5E" w14:textId="77777777" w:rsidR="00146B13" w:rsidRDefault="00146B13" w:rsidP="00746AB0">
            <w:pPr>
              <w:pStyle w:val="ListParagraph"/>
              <w:ind w:left="0"/>
            </w:pPr>
            <w:r>
              <w:t>No defects</w:t>
            </w:r>
          </w:p>
        </w:tc>
      </w:tr>
      <w:tr w:rsidR="001B7C18" w14:paraId="5DE703B0" w14:textId="77777777" w:rsidTr="00746AB0">
        <w:tc>
          <w:tcPr>
            <w:tcW w:w="1448" w:type="dxa"/>
          </w:tcPr>
          <w:p w14:paraId="45DFFC90" w14:textId="77777777" w:rsidR="00146B13" w:rsidRDefault="00146B13" w:rsidP="00746AB0">
            <w:pPr>
              <w:pStyle w:val="ListParagraph"/>
              <w:ind w:left="0"/>
            </w:pPr>
            <w:r>
              <w:t>H_07_L_01</w:t>
            </w:r>
          </w:p>
        </w:tc>
        <w:tc>
          <w:tcPr>
            <w:tcW w:w="1619" w:type="dxa"/>
          </w:tcPr>
          <w:p w14:paraId="3CE8F415" w14:textId="77777777" w:rsidR="00146B13" w:rsidRPr="00285E0A" w:rsidRDefault="00146B13" w:rsidP="00746AB0">
            <w:pPr>
              <w:pStyle w:val="ListParagraph"/>
              <w:ind w:left="0"/>
            </w:pPr>
            <w:r w:rsidRPr="00EA5EA8">
              <w:t>If speed and direction command is given simultaneously, direction is given preference.</w:t>
            </w:r>
          </w:p>
        </w:tc>
        <w:tc>
          <w:tcPr>
            <w:tcW w:w="1363" w:type="dxa"/>
          </w:tcPr>
          <w:p w14:paraId="4FE8A651" w14:textId="77777777" w:rsidR="00146B13" w:rsidRDefault="00146B13" w:rsidP="00746AB0">
            <w:pPr>
              <w:pStyle w:val="ListParagraph"/>
              <w:ind w:left="0"/>
            </w:pPr>
            <w:r>
              <w:t>Normal functioning</w:t>
            </w:r>
          </w:p>
        </w:tc>
        <w:tc>
          <w:tcPr>
            <w:tcW w:w="1391" w:type="dxa"/>
          </w:tcPr>
          <w:p w14:paraId="2B413F5A" w14:textId="77777777" w:rsidR="00146B13" w:rsidRDefault="00146B13" w:rsidP="00746AB0">
            <w:pPr>
              <w:pStyle w:val="ListParagraph"/>
              <w:ind w:left="0"/>
            </w:pPr>
            <w:r>
              <w:t>Both commands simultaneously given</w:t>
            </w:r>
          </w:p>
        </w:tc>
        <w:tc>
          <w:tcPr>
            <w:tcW w:w="1829" w:type="dxa"/>
          </w:tcPr>
          <w:p w14:paraId="012835F1" w14:textId="77777777" w:rsidR="00146B13" w:rsidRDefault="00146B13" w:rsidP="00746AB0">
            <w:pPr>
              <w:pStyle w:val="ListParagraph"/>
              <w:ind w:left="0"/>
            </w:pPr>
            <w:r>
              <w:t>Direction gets preceded</w:t>
            </w:r>
          </w:p>
        </w:tc>
        <w:tc>
          <w:tcPr>
            <w:tcW w:w="1620" w:type="dxa"/>
          </w:tcPr>
          <w:p w14:paraId="7EAA14A5" w14:textId="77777777" w:rsidR="00146B13" w:rsidRDefault="00146B13" w:rsidP="00746AB0">
            <w:pPr>
              <w:pStyle w:val="ListParagraph"/>
              <w:ind w:left="0"/>
            </w:pPr>
            <w:r>
              <w:t>Direction gets preceded</w:t>
            </w:r>
          </w:p>
        </w:tc>
      </w:tr>
      <w:tr w:rsidR="00146B13" w14:paraId="0272B3B0" w14:textId="77777777" w:rsidTr="00746AB0">
        <w:tc>
          <w:tcPr>
            <w:tcW w:w="1448" w:type="dxa"/>
          </w:tcPr>
          <w:p w14:paraId="02856529" w14:textId="77777777" w:rsidR="00146B13" w:rsidRDefault="00146B13" w:rsidP="00746AB0">
            <w:pPr>
              <w:pStyle w:val="ListParagraph"/>
              <w:ind w:left="0"/>
            </w:pPr>
            <w:r>
              <w:t>H_07_L_02</w:t>
            </w:r>
          </w:p>
        </w:tc>
        <w:tc>
          <w:tcPr>
            <w:tcW w:w="1619" w:type="dxa"/>
          </w:tcPr>
          <w:p w14:paraId="528690CA" w14:textId="77777777" w:rsidR="00146B13" w:rsidRPr="00EA5EA8" w:rsidRDefault="00146B13" w:rsidP="00746AB0">
            <w:pPr>
              <w:pStyle w:val="ListParagraph"/>
              <w:ind w:left="0"/>
            </w:pPr>
            <w:r w:rsidRPr="00EA5EA8">
              <w:t>If voltage levels increase beyond the limit, microcontroller module is disconnected.</w:t>
            </w:r>
          </w:p>
        </w:tc>
        <w:tc>
          <w:tcPr>
            <w:tcW w:w="1363" w:type="dxa"/>
          </w:tcPr>
          <w:p w14:paraId="0F6D6663" w14:textId="77777777" w:rsidR="00146B13" w:rsidRDefault="00146B13" w:rsidP="00746AB0">
            <w:pPr>
              <w:pStyle w:val="ListParagraph"/>
              <w:ind w:left="0"/>
            </w:pPr>
            <w:r>
              <w:t>Normal functioning</w:t>
            </w:r>
          </w:p>
        </w:tc>
        <w:tc>
          <w:tcPr>
            <w:tcW w:w="1391" w:type="dxa"/>
          </w:tcPr>
          <w:p w14:paraId="72FD95A4" w14:textId="77777777" w:rsidR="00146B13" w:rsidRDefault="00146B13" w:rsidP="00746AB0">
            <w:pPr>
              <w:pStyle w:val="ListParagraph"/>
              <w:ind w:left="0"/>
            </w:pPr>
            <w:r w:rsidRPr="00EA5EA8">
              <w:t>voltage levels</w:t>
            </w:r>
            <w:r>
              <w:t xml:space="preserve"> are increased </w:t>
            </w:r>
            <w:r w:rsidRPr="00EA5EA8">
              <w:t>beyond the limit</w:t>
            </w:r>
          </w:p>
        </w:tc>
        <w:tc>
          <w:tcPr>
            <w:tcW w:w="1829" w:type="dxa"/>
          </w:tcPr>
          <w:p w14:paraId="05629ED5" w14:textId="77777777" w:rsidR="00146B13" w:rsidRDefault="00146B13" w:rsidP="00746AB0">
            <w:pPr>
              <w:pStyle w:val="ListParagraph"/>
              <w:ind w:left="0"/>
            </w:pPr>
            <w:r w:rsidRPr="00EA5EA8">
              <w:t>microcontroller module is disconnected</w:t>
            </w:r>
          </w:p>
        </w:tc>
        <w:tc>
          <w:tcPr>
            <w:tcW w:w="1620" w:type="dxa"/>
          </w:tcPr>
          <w:p w14:paraId="3373F45F" w14:textId="77777777" w:rsidR="00146B13" w:rsidRDefault="00146B13" w:rsidP="00746AB0">
            <w:pPr>
              <w:pStyle w:val="ListParagraph"/>
              <w:ind w:left="0"/>
            </w:pPr>
            <w:r w:rsidRPr="00EA5EA8">
              <w:t>microcontroller module is disconnected</w:t>
            </w:r>
          </w:p>
        </w:tc>
      </w:tr>
      <w:tr w:rsidR="00146B13" w14:paraId="1439ABEC" w14:textId="77777777" w:rsidTr="00746AB0">
        <w:tc>
          <w:tcPr>
            <w:tcW w:w="1448" w:type="dxa"/>
          </w:tcPr>
          <w:p w14:paraId="05640BE2" w14:textId="77777777" w:rsidR="00146B13" w:rsidRDefault="00146B13" w:rsidP="00746AB0">
            <w:pPr>
              <w:pStyle w:val="ListParagraph"/>
              <w:ind w:left="0"/>
            </w:pPr>
            <w:r>
              <w:t>H_07_L_03</w:t>
            </w:r>
          </w:p>
        </w:tc>
        <w:tc>
          <w:tcPr>
            <w:tcW w:w="1619" w:type="dxa"/>
          </w:tcPr>
          <w:p w14:paraId="6A287F45" w14:textId="77777777" w:rsidR="00146B13" w:rsidRPr="00EA5EA8" w:rsidRDefault="00146B13" w:rsidP="00746AB0">
            <w:pPr>
              <w:pStyle w:val="ListParagraph"/>
              <w:ind w:left="0"/>
            </w:pPr>
            <w:r>
              <w:t>If wireless is not detected or gets disconnected, notification pops up in mobile app</w:t>
            </w:r>
          </w:p>
        </w:tc>
        <w:tc>
          <w:tcPr>
            <w:tcW w:w="1363" w:type="dxa"/>
          </w:tcPr>
          <w:p w14:paraId="2EA7644F" w14:textId="77777777" w:rsidR="00146B13" w:rsidRDefault="00146B13" w:rsidP="00746AB0">
            <w:pPr>
              <w:pStyle w:val="ListParagraph"/>
              <w:ind w:left="0"/>
            </w:pPr>
            <w:r>
              <w:t>Normal functioning</w:t>
            </w:r>
          </w:p>
        </w:tc>
        <w:tc>
          <w:tcPr>
            <w:tcW w:w="1391" w:type="dxa"/>
          </w:tcPr>
          <w:p w14:paraId="66BFE49E" w14:textId="77777777" w:rsidR="00146B13" w:rsidRPr="00EA5EA8" w:rsidRDefault="00146B13" w:rsidP="00746AB0">
            <w:pPr>
              <w:pStyle w:val="ListParagraph"/>
              <w:ind w:left="0"/>
            </w:pPr>
            <w:r>
              <w:t>Wireless is disconnected</w:t>
            </w:r>
          </w:p>
        </w:tc>
        <w:tc>
          <w:tcPr>
            <w:tcW w:w="1829" w:type="dxa"/>
          </w:tcPr>
          <w:p w14:paraId="6AB26AE5" w14:textId="77777777" w:rsidR="00146B13" w:rsidRPr="00EA5EA8" w:rsidRDefault="00146B13" w:rsidP="00746AB0">
            <w:pPr>
              <w:pStyle w:val="ListParagraph"/>
              <w:ind w:left="0"/>
            </w:pPr>
            <w:r>
              <w:t>notification pops up in mobile app</w:t>
            </w:r>
          </w:p>
        </w:tc>
        <w:tc>
          <w:tcPr>
            <w:tcW w:w="1620" w:type="dxa"/>
          </w:tcPr>
          <w:p w14:paraId="59BBC9CD" w14:textId="77777777" w:rsidR="00146B13" w:rsidRPr="00EA5EA8" w:rsidRDefault="00146B13" w:rsidP="00746AB0">
            <w:pPr>
              <w:pStyle w:val="ListParagraph"/>
              <w:ind w:left="0"/>
            </w:pPr>
            <w:r>
              <w:t>notification pops up in mobile app</w:t>
            </w:r>
          </w:p>
        </w:tc>
      </w:tr>
    </w:tbl>
    <w:p w14:paraId="0385262C" w14:textId="77777777" w:rsidR="00146B13" w:rsidRDefault="00146B13" w:rsidP="00146B13">
      <w:pPr>
        <w:pStyle w:val="ListParagraph"/>
      </w:pPr>
    </w:p>
    <w:p w14:paraId="7F36BDA2" w14:textId="77777777" w:rsidR="00146B13" w:rsidRDefault="00146B13" w:rsidP="00146B13"/>
    <w:p w14:paraId="4B378268" w14:textId="77777777" w:rsidR="00146B13" w:rsidRDefault="00146B13" w:rsidP="00146B13"/>
    <w:p w14:paraId="2B92AB45" w14:textId="77777777" w:rsidR="00146B13" w:rsidRDefault="00146B13" w:rsidP="00146B13"/>
    <w:p w14:paraId="34C14797" w14:textId="77777777" w:rsidR="00146B13" w:rsidRDefault="00146B13" w:rsidP="00146B13"/>
    <w:p w14:paraId="75E4374E" w14:textId="77777777" w:rsidR="00146B13" w:rsidRDefault="00146B13" w:rsidP="00146B13"/>
    <w:p w14:paraId="4F2AA82A" w14:textId="77777777" w:rsidR="00146B13" w:rsidRDefault="00146B13" w:rsidP="00146B13"/>
    <w:p w14:paraId="328244C6" w14:textId="77777777" w:rsidR="00146B13" w:rsidRDefault="00146B13" w:rsidP="00146B13"/>
    <w:p w14:paraId="4A9540E3" w14:textId="77777777" w:rsidR="00146B13" w:rsidRDefault="00146B13" w:rsidP="00146B13"/>
    <w:p w14:paraId="5AE71FF3" w14:textId="77777777" w:rsidR="00146B13" w:rsidRDefault="00146B13" w:rsidP="00146B13"/>
    <w:p w14:paraId="6FC1A529" w14:textId="77777777" w:rsidR="00146B13" w:rsidRDefault="00146B13" w:rsidP="00146B13"/>
    <w:p w14:paraId="72EA07B5" w14:textId="77777777" w:rsidR="00146B13" w:rsidRDefault="00146B13" w:rsidP="00146B13"/>
    <w:p w14:paraId="1736A7AA" w14:textId="77777777" w:rsidR="00146B13" w:rsidRDefault="00146B13" w:rsidP="00146B13"/>
    <w:p w14:paraId="26CAD071" w14:textId="77777777" w:rsidR="00146B13" w:rsidRDefault="00146B13" w:rsidP="00146B13"/>
    <w:p w14:paraId="4DA80FB0" w14:textId="77777777" w:rsidR="008B63F8" w:rsidRDefault="008B63F8" w:rsidP="00146B13"/>
    <w:p w14:paraId="436EA0CA" w14:textId="77777777" w:rsidR="008B63F8" w:rsidRDefault="008B63F8" w:rsidP="00146B13"/>
    <w:p w14:paraId="4385BFAF" w14:textId="77777777" w:rsidR="00146B13" w:rsidRDefault="00146B13" w:rsidP="00146B13"/>
    <w:p w14:paraId="40A441F6" w14:textId="77777777" w:rsidR="00146B13" w:rsidRPr="00705561" w:rsidRDefault="00146B13" w:rsidP="00146B13">
      <w:pPr>
        <w:pStyle w:val="ListParagraph"/>
        <w:ind w:firstLine="0"/>
      </w:pPr>
    </w:p>
    <w:p w14:paraId="3E9E46EF" w14:textId="4DCD456F" w:rsidR="0025196C" w:rsidRDefault="00705561" w:rsidP="0025196C">
      <w:pPr>
        <w:pStyle w:val="Heading1"/>
        <w:rPr>
          <w:sz w:val="28"/>
        </w:rPr>
      </w:pPr>
      <w:bookmarkStart w:id="30" w:name="_Toc51416372"/>
      <w:r w:rsidRPr="0025196C">
        <w:rPr>
          <w:sz w:val="28"/>
        </w:rPr>
        <w:t>Activity 2 –</w:t>
      </w:r>
      <w:r w:rsidR="001B36A1">
        <w:rPr>
          <w:sz w:val="28"/>
        </w:rPr>
        <w:t>Agile Aspects</w:t>
      </w:r>
      <w:bookmarkEnd w:id="30"/>
      <w:r w:rsidR="00476B74" w:rsidRPr="0025196C">
        <w:rPr>
          <w:sz w:val="28"/>
        </w:rPr>
        <w:t xml:space="preserve"> </w:t>
      </w:r>
      <w:bookmarkStart w:id="31" w:name="_Toc51247444"/>
    </w:p>
    <w:bookmarkEnd w:id="31"/>
    <w:p w14:paraId="36A46A59" w14:textId="77777777" w:rsidR="00751F47" w:rsidRDefault="00751F47" w:rsidP="00751F47"/>
    <w:p w14:paraId="5C90B085" w14:textId="77777777" w:rsidR="00751F47" w:rsidRDefault="00751F47" w:rsidP="00751F47"/>
    <w:p w14:paraId="35D0D681" w14:textId="77777777" w:rsidR="00751F47" w:rsidRDefault="00751F47" w:rsidP="00751F47"/>
    <w:p w14:paraId="27C1D3D4" w14:textId="77777777" w:rsidR="00751F47" w:rsidRDefault="00751F47" w:rsidP="00751F47"/>
    <w:p w14:paraId="51E831FF" w14:textId="77777777" w:rsidR="00751F47" w:rsidRDefault="00751F47" w:rsidP="00751F47"/>
    <w:p w14:paraId="53D2F680" w14:textId="77777777" w:rsidR="00751F47" w:rsidRDefault="00751F47" w:rsidP="00751F47"/>
    <w:p w14:paraId="48DC9AC0" w14:textId="2E453E6E" w:rsidR="00705561" w:rsidRDefault="00705561" w:rsidP="00705561"/>
    <w:p w14:paraId="326CE9AA" w14:textId="19B89072" w:rsidR="0025196C" w:rsidRDefault="0025196C" w:rsidP="00746AB0">
      <w:pPr>
        <w:jc w:val="center"/>
      </w:pPr>
    </w:p>
    <w:tbl>
      <w:tblPr>
        <w:tblStyle w:val="TableGrid"/>
        <w:tblW w:w="0" w:type="auto"/>
        <w:tblLook w:val="04A0" w:firstRow="1" w:lastRow="0" w:firstColumn="1" w:lastColumn="0" w:noHBand="0" w:noVBand="1"/>
      </w:tblPr>
      <w:tblGrid>
        <w:gridCol w:w="2540"/>
        <w:gridCol w:w="2540"/>
        <w:gridCol w:w="2540"/>
        <w:gridCol w:w="2540"/>
      </w:tblGrid>
      <w:tr w:rsidR="00746AB0" w14:paraId="3EC285C1" w14:textId="77777777" w:rsidTr="00746AB0">
        <w:tc>
          <w:tcPr>
            <w:tcW w:w="10160" w:type="dxa"/>
            <w:gridSpan w:val="4"/>
          </w:tcPr>
          <w:p w14:paraId="1D7FBC56" w14:textId="486DEE74" w:rsidR="00BF7765" w:rsidRDefault="00BF7765" w:rsidP="00746AB0">
            <w:pPr>
              <w:ind w:firstLine="0"/>
              <w:jc w:val="center"/>
              <w:rPr>
                <w:color w:val="548DD4" w:themeColor="text2" w:themeTint="99"/>
                <w:sz w:val="28"/>
                <w:u w:val="single"/>
              </w:rPr>
            </w:pPr>
            <w:r w:rsidRPr="00BF7765">
              <w:rPr>
                <w:color w:val="548DD4" w:themeColor="text2" w:themeTint="99"/>
                <w:sz w:val="28"/>
                <w:u w:val="single"/>
              </w:rPr>
              <w:t>Theme</w:t>
            </w:r>
          </w:p>
          <w:p w14:paraId="3C61BBCC" w14:textId="77777777" w:rsidR="00A31458" w:rsidRPr="00BF7765" w:rsidRDefault="00A31458" w:rsidP="00746AB0">
            <w:pPr>
              <w:ind w:firstLine="0"/>
              <w:jc w:val="center"/>
              <w:rPr>
                <w:color w:val="548DD4" w:themeColor="text2" w:themeTint="99"/>
                <w:sz w:val="28"/>
                <w:u w:val="single"/>
              </w:rPr>
            </w:pPr>
          </w:p>
          <w:p w14:paraId="1794B3CD" w14:textId="6B9A6774" w:rsidR="00746AB0" w:rsidRDefault="0042314E" w:rsidP="00746AB0">
            <w:pPr>
              <w:ind w:firstLine="0"/>
              <w:jc w:val="center"/>
            </w:pPr>
            <w:r w:rsidRPr="00BF7765">
              <w:rPr>
                <w:sz w:val="24"/>
              </w:rPr>
              <w:t>Operate a Dc Motor with User voice</w:t>
            </w:r>
          </w:p>
        </w:tc>
      </w:tr>
      <w:tr w:rsidR="00C74B95" w14:paraId="38E715B4" w14:textId="77777777" w:rsidTr="000A37D3">
        <w:tc>
          <w:tcPr>
            <w:tcW w:w="5080" w:type="dxa"/>
            <w:gridSpan w:val="2"/>
          </w:tcPr>
          <w:p w14:paraId="5372461D" w14:textId="39E72938" w:rsidR="00BF7765" w:rsidRDefault="00BF7765" w:rsidP="00BF7765">
            <w:pPr>
              <w:ind w:firstLine="0"/>
              <w:jc w:val="center"/>
              <w:rPr>
                <w:color w:val="548DD4" w:themeColor="text2" w:themeTint="99"/>
                <w:sz w:val="24"/>
                <w:u w:val="single"/>
              </w:rPr>
            </w:pPr>
            <w:r w:rsidRPr="00BF7765">
              <w:rPr>
                <w:color w:val="548DD4" w:themeColor="text2" w:themeTint="99"/>
                <w:sz w:val="24"/>
                <w:u w:val="single"/>
              </w:rPr>
              <w:t>Epic1</w:t>
            </w:r>
          </w:p>
          <w:p w14:paraId="74251BC3" w14:textId="77777777" w:rsidR="00A31458" w:rsidRPr="00BF7765" w:rsidRDefault="00A31458" w:rsidP="00BF7765">
            <w:pPr>
              <w:ind w:firstLine="0"/>
              <w:jc w:val="center"/>
              <w:rPr>
                <w:color w:val="548DD4" w:themeColor="text2" w:themeTint="99"/>
                <w:sz w:val="24"/>
                <w:u w:val="single"/>
              </w:rPr>
            </w:pPr>
          </w:p>
          <w:p w14:paraId="28241043" w14:textId="5A589CFF" w:rsidR="00C74B95" w:rsidRDefault="00044902" w:rsidP="00BF7765">
            <w:pPr>
              <w:ind w:firstLine="0"/>
              <w:jc w:val="center"/>
            </w:pPr>
            <w:r>
              <w:rPr>
                <w:sz w:val="24"/>
              </w:rPr>
              <w:t>W</w:t>
            </w:r>
            <w:r w:rsidR="00C74B95" w:rsidRPr="00BF7765">
              <w:rPr>
                <w:sz w:val="24"/>
              </w:rPr>
              <w:t>ireless Module</w:t>
            </w:r>
          </w:p>
        </w:tc>
        <w:tc>
          <w:tcPr>
            <w:tcW w:w="5080" w:type="dxa"/>
            <w:gridSpan w:val="2"/>
          </w:tcPr>
          <w:p w14:paraId="0B24B53F" w14:textId="2F781FD5" w:rsidR="00BF7765" w:rsidRDefault="00BF7765" w:rsidP="00BF7765">
            <w:pPr>
              <w:ind w:firstLine="0"/>
              <w:jc w:val="center"/>
              <w:rPr>
                <w:color w:val="548DD4" w:themeColor="text2" w:themeTint="99"/>
                <w:sz w:val="24"/>
                <w:u w:val="single"/>
              </w:rPr>
            </w:pPr>
            <w:r w:rsidRPr="00BF7765">
              <w:rPr>
                <w:color w:val="548DD4" w:themeColor="text2" w:themeTint="99"/>
                <w:sz w:val="24"/>
                <w:u w:val="single"/>
              </w:rPr>
              <w:t>Epic 2</w:t>
            </w:r>
          </w:p>
          <w:p w14:paraId="2E69ED18" w14:textId="77777777" w:rsidR="00A31458" w:rsidRPr="00BF7765" w:rsidRDefault="00A31458" w:rsidP="00BF7765">
            <w:pPr>
              <w:ind w:firstLine="0"/>
              <w:jc w:val="center"/>
              <w:rPr>
                <w:color w:val="548DD4" w:themeColor="text2" w:themeTint="99"/>
                <w:sz w:val="24"/>
                <w:u w:val="single"/>
              </w:rPr>
            </w:pPr>
          </w:p>
          <w:p w14:paraId="57E2F53D" w14:textId="3D73001F" w:rsidR="00C74B95" w:rsidRDefault="00044902" w:rsidP="00BF7765">
            <w:pPr>
              <w:ind w:firstLine="0"/>
              <w:jc w:val="center"/>
            </w:pPr>
            <w:r>
              <w:rPr>
                <w:sz w:val="24"/>
              </w:rPr>
              <w:t>M</w:t>
            </w:r>
            <w:r w:rsidR="00552BF9" w:rsidRPr="00BF7765">
              <w:rPr>
                <w:sz w:val="24"/>
              </w:rPr>
              <w:t>otor driver</w:t>
            </w:r>
          </w:p>
        </w:tc>
      </w:tr>
      <w:tr w:rsidR="008E378E" w14:paraId="3DE26681" w14:textId="77777777" w:rsidTr="000A37D3">
        <w:tc>
          <w:tcPr>
            <w:tcW w:w="2540" w:type="dxa"/>
          </w:tcPr>
          <w:p w14:paraId="503B0468" w14:textId="21054B3F" w:rsidR="00BF7765" w:rsidRPr="00BF7765" w:rsidRDefault="00BF7765" w:rsidP="00BF7765">
            <w:pPr>
              <w:ind w:firstLine="0"/>
              <w:jc w:val="center"/>
              <w:rPr>
                <w:color w:val="548DD4" w:themeColor="text2" w:themeTint="99"/>
                <w:u w:val="single"/>
              </w:rPr>
            </w:pPr>
            <w:r w:rsidRPr="00BF7765">
              <w:rPr>
                <w:color w:val="548DD4" w:themeColor="text2" w:themeTint="99"/>
                <w:u w:val="single"/>
              </w:rPr>
              <w:t>User Story-1</w:t>
            </w:r>
          </w:p>
          <w:p w14:paraId="632471D2" w14:textId="77777777" w:rsidR="00BF7765" w:rsidRPr="00BF7765" w:rsidRDefault="00BF7765" w:rsidP="00BF7765">
            <w:pPr>
              <w:ind w:firstLine="0"/>
              <w:jc w:val="center"/>
              <w:rPr>
                <w:u w:val="single"/>
              </w:rPr>
            </w:pPr>
          </w:p>
          <w:p w14:paraId="7EDBC41B" w14:textId="77777777" w:rsidR="008E378E" w:rsidRDefault="00044902" w:rsidP="00044902">
            <w:pPr>
              <w:ind w:firstLine="0"/>
              <w:jc w:val="center"/>
            </w:pPr>
            <w:r>
              <w:t>I want to control a DC motor using my voice commands via a mobile app to interface.</w:t>
            </w:r>
          </w:p>
          <w:p w14:paraId="392F8E66" w14:textId="77777777" w:rsidR="00044902" w:rsidRDefault="00044902" w:rsidP="00044902">
            <w:pPr>
              <w:ind w:firstLine="0"/>
              <w:jc w:val="center"/>
            </w:pPr>
          </w:p>
          <w:p w14:paraId="0446B790" w14:textId="77777777" w:rsidR="00044902" w:rsidRDefault="00044902" w:rsidP="00044902">
            <w:pPr>
              <w:ind w:firstLine="0"/>
              <w:jc w:val="center"/>
            </w:pPr>
          </w:p>
          <w:p w14:paraId="790B9E5A" w14:textId="1815CCDD" w:rsidR="00044902" w:rsidRDefault="00044902" w:rsidP="00044902">
            <w:pPr>
              <w:ind w:firstLine="0"/>
              <w:jc w:val="center"/>
            </w:pPr>
            <w:r>
              <w:t>Time required: 2 weeks</w:t>
            </w:r>
          </w:p>
        </w:tc>
        <w:tc>
          <w:tcPr>
            <w:tcW w:w="2540" w:type="dxa"/>
          </w:tcPr>
          <w:p w14:paraId="224ECE9C" w14:textId="3A26A2E5" w:rsidR="00BF7765" w:rsidRPr="00BF7765" w:rsidRDefault="00BF7765" w:rsidP="00BF7765">
            <w:pPr>
              <w:ind w:firstLine="0"/>
              <w:jc w:val="center"/>
              <w:rPr>
                <w:color w:val="548DD4" w:themeColor="text2" w:themeTint="99"/>
                <w:u w:val="single"/>
              </w:rPr>
            </w:pPr>
            <w:r w:rsidRPr="00BF7765">
              <w:rPr>
                <w:color w:val="548DD4" w:themeColor="text2" w:themeTint="99"/>
                <w:u w:val="single"/>
              </w:rPr>
              <w:t>User Story-2</w:t>
            </w:r>
          </w:p>
          <w:p w14:paraId="7743FD62" w14:textId="77777777" w:rsidR="00BF7765" w:rsidRPr="00BF7765" w:rsidRDefault="00BF7765" w:rsidP="00BF7765">
            <w:pPr>
              <w:ind w:firstLine="0"/>
              <w:jc w:val="center"/>
              <w:rPr>
                <w:u w:val="single"/>
              </w:rPr>
            </w:pPr>
          </w:p>
          <w:p w14:paraId="2F05CF25" w14:textId="77777777" w:rsidR="008E378E" w:rsidRDefault="00044902" w:rsidP="00BF7765">
            <w:pPr>
              <w:ind w:firstLine="0"/>
              <w:jc w:val="center"/>
            </w:pPr>
            <w:r>
              <w:t>I need to control the motor so a microcontroller might be needed to include the changes.</w:t>
            </w:r>
          </w:p>
          <w:p w14:paraId="12B4FA9E" w14:textId="77777777" w:rsidR="00044902" w:rsidRDefault="00044902" w:rsidP="00BF7765">
            <w:pPr>
              <w:ind w:firstLine="0"/>
              <w:jc w:val="center"/>
            </w:pPr>
          </w:p>
          <w:p w14:paraId="26407915" w14:textId="37323F7E" w:rsidR="00044902" w:rsidRDefault="00044902" w:rsidP="00BF7765">
            <w:pPr>
              <w:ind w:firstLine="0"/>
              <w:jc w:val="center"/>
            </w:pPr>
            <w:r>
              <w:t>Time required: 1 week</w:t>
            </w:r>
          </w:p>
        </w:tc>
        <w:tc>
          <w:tcPr>
            <w:tcW w:w="2540" w:type="dxa"/>
          </w:tcPr>
          <w:p w14:paraId="10000AB9" w14:textId="3BF0B4B6" w:rsidR="00BF7765" w:rsidRPr="00BF7765" w:rsidRDefault="00BF7765" w:rsidP="00BF7765">
            <w:pPr>
              <w:ind w:firstLine="0"/>
              <w:jc w:val="center"/>
              <w:rPr>
                <w:color w:val="548DD4" w:themeColor="text2" w:themeTint="99"/>
                <w:u w:val="single"/>
              </w:rPr>
            </w:pPr>
            <w:r w:rsidRPr="00BF7765">
              <w:rPr>
                <w:color w:val="548DD4" w:themeColor="text2" w:themeTint="99"/>
                <w:u w:val="single"/>
              </w:rPr>
              <w:t>User Story-3</w:t>
            </w:r>
          </w:p>
          <w:p w14:paraId="1C516B28" w14:textId="77777777" w:rsidR="00BF7765" w:rsidRPr="00BF7765" w:rsidRDefault="00BF7765" w:rsidP="00BF7765">
            <w:pPr>
              <w:ind w:firstLine="0"/>
              <w:jc w:val="center"/>
              <w:rPr>
                <w:u w:val="single"/>
              </w:rPr>
            </w:pPr>
          </w:p>
          <w:p w14:paraId="42E9357B" w14:textId="77777777" w:rsidR="008E378E" w:rsidRDefault="00044902" w:rsidP="00BF7765">
            <w:pPr>
              <w:ind w:firstLine="0"/>
              <w:jc w:val="center"/>
            </w:pPr>
            <w:r>
              <w:t>I want</w:t>
            </w:r>
            <w:r w:rsidR="008E378E">
              <w:t xml:space="preserve"> to change</w:t>
            </w:r>
            <w:r>
              <w:t xml:space="preserve"> and control</w:t>
            </w:r>
            <w:r w:rsidR="008E378E">
              <w:t xml:space="preserve"> speed as well as direction of the mo</w:t>
            </w:r>
            <w:r>
              <w:t>tor so an H-bridge should be used for the same.</w:t>
            </w:r>
          </w:p>
          <w:p w14:paraId="14CC4F3B" w14:textId="77777777" w:rsidR="00044902" w:rsidRDefault="00044902" w:rsidP="00BF7765">
            <w:pPr>
              <w:ind w:firstLine="0"/>
              <w:jc w:val="center"/>
            </w:pPr>
          </w:p>
          <w:p w14:paraId="194EB553" w14:textId="2FFAA96D" w:rsidR="00044902" w:rsidRDefault="00044902" w:rsidP="00044902">
            <w:pPr>
              <w:ind w:firstLine="0"/>
              <w:jc w:val="center"/>
            </w:pPr>
            <w:r>
              <w:t>Time required: 1 week</w:t>
            </w:r>
          </w:p>
        </w:tc>
        <w:tc>
          <w:tcPr>
            <w:tcW w:w="2540" w:type="dxa"/>
          </w:tcPr>
          <w:p w14:paraId="7377D365" w14:textId="300493D7" w:rsidR="00BF7765" w:rsidRPr="00BF7765" w:rsidRDefault="00BF7765" w:rsidP="00BF7765">
            <w:pPr>
              <w:ind w:firstLine="0"/>
              <w:jc w:val="center"/>
              <w:rPr>
                <w:color w:val="548DD4" w:themeColor="text2" w:themeTint="99"/>
                <w:u w:val="single"/>
              </w:rPr>
            </w:pPr>
            <w:r w:rsidRPr="00BF7765">
              <w:rPr>
                <w:color w:val="548DD4" w:themeColor="text2" w:themeTint="99"/>
                <w:u w:val="single"/>
              </w:rPr>
              <w:t>User Story-4</w:t>
            </w:r>
          </w:p>
          <w:p w14:paraId="21D99B3B" w14:textId="77777777" w:rsidR="00BF7765" w:rsidRDefault="00BF7765" w:rsidP="00BF7765">
            <w:pPr>
              <w:ind w:firstLine="0"/>
              <w:jc w:val="center"/>
            </w:pPr>
          </w:p>
          <w:p w14:paraId="373EA90A" w14:textId="77777777" w:rsidR="008E378E" w:rsidRDefault="00044902" w:rsidP="00044902">
            <w:pPr>
              <w:ind w:firstLine="0"/>
              <w:jc w:val="center"/>
            </w:pPr>
            <w:r>
              <w:t xml:space="preserve">I might need an </w:t>
            </w:r>
            <w:proofErr w:type="gramStart"/>
            <w:r>
              <w:t xml:space="preserve">extra </w:t>
            </w:r>
            <w:r w:rsidR="008E378E">
              <w:t xml:space="preserve"> amplifier</w:t>
            </w:r>
            <w:proofErr w:type="gramEnd"/>
            <w:r w:rsidR="008E378E">
              <w:t xml:space="preserve"> can be included to increase the output so that motor of higher ratings can also be operated.</w:t>
            </w:r>
          </w:p>
          <w:p w14:paraId="1E05074F" w14:textId="77777777" w:rsidR="00044902" w:rsidRDefault="00044902" w:rsidP="00044902">
            <w:pPr>
              <w:ind w:firstLine="0"/>
              <w:jc w:val="center"/>
            </w:pPr>
          </w:p>
          <w:p w14:paraId="7E3B2409" w14:textId="5425B3FE" w:rsidR="00044902" w:rsidRDefault="00044902" w:rsidP="00044902">
            <w:pPr>
              <w:ind w:firstLine="0"/>
              <w:jc w:val="center"/>
            </w:pPr>
            <w:r>
              <w:t>Time required: 3 days</w:t>
            </w:r>
          </w:p>
        </w:tc>
      </w:tr>
    </w:tbl>
    <w:p w14:paraId="7670E8D8" w14:textId="527F9BC6" w:rsidR="0025196C" w:rsidRDefault="0025196C" w:rsidP="0025196C"/>
    <w:p w14:paraId="0487E362" w14:textId="21A4B418" w:rsidR="0025196C" w:rsidRDefault="0025196C" w:rsidP="0025196C"/>
    <w:p w14:paraId="3F90E985" w14:textId="777D204B" w:rsidR="0025196C" w:rsidRDefault="0025196C" w:rsidP="0025196C"/>
    <w:p w14:paraId="164CE4DF" w14:textId="691C6A85" w:rsidR="0025196C" w:rsidRDefault="0025196C" w:rsidP="0025196C"/>
    <w:p w14:paraId="022F5387" w14:textId="41CD0E91" w:rsidR="0025196C" w:rsidRDefault="0025196C" w:rsidP="0025196C"/>
    <w:p w14:paraId="72B4A857" w14:textId="1E2A53E6" w:rsidR="0025196C" w:rsidRDefault="0025196C" w:rsidP="0025196C"/>
    <w:p w14:paraId="58E1625D" w14:textId="543DB6CC" w:rsidR="0025196C" w:rsidRDefault="0025196C" w:rsidP="0025196C"/>
    <w:p w14:paraId="5E9A7FE8" w14:textId="296EF434" w:rsidR="0025196C" w:rsidRDefault="0025196C" w:rsidP="0025196C"/>
    <w:p w14:paraId="209B4057" w14:textId="73DECC6B" w:rsidR="0025196C" w:rsidRDefault="0025196C" w:rsidP="0025196C"/>
    <w:p w14:paraId="45552346" w14:textId="792EBA9C" w:rsidR="0025196C" w:rsidRDefault="0025196C" w:rsidP="0025196C"/>
    <w:p w14:paraId="10B9ED08" w14:textId="17311EFA" w:rsidR="00BF7765" w:rsidRDefault="00BF7765" w:rsidP="0025196C"/>
    <w:p w14:paraId="65D033C2" w14:textId="3B96EFA5" w:rsidR="008B63F8" w:rsidRDefault="008B63F8" w:rsidP="008B63F8">
      <w:pPr>
        <w:pStyle w:val="Heading1"/>
        <w:rPr>
          <w:sz w:val="36"/>
        </w:rPr>
      </w:pPr>
      <w:bookmarkStart w:id="32" w:name="_Toc51416373"/>
      <w:r w:rsidRPr="008B63F8">
        <w:rPr>
          <w:sz w:val="36"/>
        </w:rPr>
        <w:lastRenderedPageBreak/>
        <w:t>Activity-3: CI Workflow</w:t>
      </w:r>
      <w:bookmarkEnd w:id="32"/>
    </w:p>
    <w:p w14:paraId="2874638F" w14:textId="59F35BA7" w:rsidR="008228DB" w:rsidRDefault="008228DB" w:rsidP="008228DB"/>
    <w:p w14:paraId="6810065C" w14:textId="4A2D29E5" w:rsidR="008228DB" w:rsidRDefault="008228DB" w:rsidP="008228DB">
      <w:pPr>
        <w:pStyle w:val="Heading2"/>
        <w:rPr>
          <w:sz w:val="28"/>
        </w:rPr>
      </w:pPr>
      <w:bookmarkStart w:id="33" w:name="_Toc51416374"/>
      <w:r w:rsidRPr="008228DB">
        <w:rPr>
          <w:sz w:val="28"/>
        </w:rPr>
        <w:t>Operations on Shapes</w:t>
      </w:r>
      <w:bookmarkEnd w:id="33"/>
    </w:p>
    <w:p w14:paraId="41AD0B3C" w14:textId="4027A68F" w:rsidR="008228DB" w:rsidRDefault="008228DB" w:rsidP="008228DB"/>
    <w:p w14:paraId="4C2D823B" w14:textId="0DF0288E" w:rsidR="008228DB" w:rsidRDefault="008228DB" w:rsidP="008228DB">
      <w:pPr>
        <w:pStyle w:val="Heading3"/>
      </w:pPr>
      <w:bookmarkStart w:id="34" w:name="_Toc51416375"/>
      <w:r>
        <w:t>Introduction:</w:t>
      </w:r>
      <w:bookmarkEnd w:id="34"/>
    </w:p>
    <w:p w14:paraId="5150908C" w14:textId="1D3F6D2E" w:rsidR="008228DB" w:rsidRDefault="008228DB" w:rsidP="008228DB"/>
    <w:p w14:paraId="254C384F" w14:textId="53634DB0" w:rsidR="008228DB" w:rsidRDefault="008228DB" w:rsidP="008228DB">
      <w:r>
        <w:t xml:space="preserve">   This project is a </w:t>
      </w:r>
      <w:proofErr w:type="spellStart"/>
      <w:r>
        <w:t>multifile</w:t>
      </w:r>
      <w:proofErr w:type="spellEnd"/>
      <w:r>
        <w:t xml:space="preserve"> program GitHub to perform multiple </w:t>
      </w:r>
      <w:r w:rsidR="008565D1">
        <w:t>mathematical</w:t>
      </w:r>
      <w:r>
        <w:t xml:space="preserve"> operations on different shapes.</w:t>
      </w:r>
    </w:p>
    <w:p w14:paraId="11E219E3" w14:textId="1B2557FB" w:rsidR="008228DB" w:rsidRDefault="008228DB" w:rsidP="008228DB">
      <w:pPr>
        <w:pStyle w:val="Heading3"/>
      </w:pPr>
      <w:bookmarkStart w:id="35" w:name="_Toc51416376"/>
      <w:proofErr w:type="spellStart"/>
      <w:r>
        <w:t>Reqirements</w:t>
      </w:r>
      <w:proofErr w:type="spellEnd"/>
      <w:r>
        <w:t>:</w:t>
      </w:r>
      <w:bookmarkEnd w:id="35"/>
    </w:p>
    <w:p w14:paraId="02ACEAEA" w14:textId="77777777" w:rsidR="008228DB" w:rsidRPr="008228DB" w:rsidRDefault="008228DB" w:rsidP="008228DB"/>
    <w:tbl>
      <w:tblPr>
        <w:tblStyle w:val="TableGrid"/>
        <w:tblW w:w="0" w:type="auto"/>
        <w:tblInd w:w="1440" w:type="dxa"/>
        <w:tblLook w:val="04A0" w:firstRow="1" w:lastRow="0" w:firstColumn="1" w:lastColumn="0" w:noHBand="0" w:noVBand="1"/>
      </w:tblPr>
      <w:tblGrid>
        <w:gridCol w:w="3752"/>
        <w:gridCol w:w="4158"/>
      </w:tblGrid>
      <w:tr w:rsidR="008565D1" w14:paraId="7CCB16BF" w14:textId="77777777" w:rsidTr="000A37D3">
        <w:tc>
          <w:tcPr>
            <w:tcW w:w="3752" w:type="dxa"/>
          </w:tcPr>
          <w:p w14:paraId="2FE0E46C" w14:textId="77777777" w:rsidR="008565D1" w:rsidRDefault="008565D1" w:rsidP="000A37D3">
            <w:pPr>
              <w:pStyle w:val="ListParagraph"/>
              <w:ind w:left="0"/>
            </w:pPr>
            <w:r w:rsidRPr="00454203">
              <w:rPr>
                <w:sz w:val="24"/>
              </w:rPr>
              <w:t>ID</w:t>
            </w:r>
          </w:p>
        </w:tc>
        <w:tc>
          <w:tcPr>
            <w:tcW w:w="4158" w:type="dxa"/>
          </w:tcPr>
          <w:p w14:paraId="61A7C8B1" w14:textId="77777777" w:rsidR="008565D1" w:rsidRDefault="008565D1" w:rsidP="000A37D3">
            <w:pPr>
              <w:pStyle w:val="ListParagraph"/>
              <w:ind w:left="0"/>
            </w:pPr>
            <w:r w:rsidRPr="00454203">
              <w:rPr>
                <w:sz w:val="24"/>
              </w:rPr>
              <w:t>Description</w:t>
            </w:r>
          </w:p>
        </w:tc>
      </w:tr>
      <w:tr w:rsidR="008565D1" w14:paraId="4D507BB7" w14:textId="77777777" w:rsidTr="000A37D3">
        <w:tc>
          <w:tcPr>
            <w:tcW w:w="3752" w:type="dxa"/>
          </w:tcPr>
          <w:p w14:paraId="1634A589" w14:textId="77777777" w:rsidR="008565D1" w:rsidRDefault="008565D1" w:rsidP="000A37D3">
            <w:pPr>
              <w:pStyle w:val="ListParagraph"/>
              <w:ind w:left="0"/>
            </w:pPr>
            <w:r>
              <w:t>H_01</w:t>
            </w:r>
          </w:p>
        </w:tc>
        <w:tc>
          <w:tcPr>
            <w:tcW w:w="4158" w:type="dxa"/>
          </w:tcPr>
          <w:p w14:paraId="7CBF2DE4" w14:textId="2C5C885E" w:rsidR="008565D1" w:rsidRDefault="000A37D3" w:rsidP="000A37D3">
            <w:pPr>
              <w:ind w:firstLine="0"/>
              <w:jc w:val="center"/>
            </w:pPr>
            <w:r>
              <w:t>Selecting the shape from available options.</w:t>
            </w:r>
          </w:p>
        </w:tc>
      </w:tr>
      <w:tr w:rsidR="008565D1" w14:paraId="0971EF46" w14:textId="77777777" w:rsidTr="000A37D3">
        <w:tc>
          <w:tcPr>
            <w:tcW w:w="3752" w:type="dxa"/>
          </w:tcPr>
          <w:p w14:paraId="23A6E6EF" w14:textId="0A194ECB" w:rsidR="008565D1" w:rsidRDefault="008565D1" w:rsidP="008565D1">
            <w:pPr>
              <w:pStyle w:val="ListParagraph"/>
              <w:ind w:left="0"/>
            </w:pPr>
            <w:r>
              <w:t>H_02</w:t>
            </w:r>
          </w:p>
        </w:tc>
        <w:tc>
          <w:tcPr>
            <w:tcW w:w="4158" w:type="dxa"/>
          </w:tcPr>
          <w:p w14:paraId="04674941" w14:textId="51174D28" w:rsidR="008565D1" w:rsidRDefault="000A37D3" w:rsidP="008565D1">
            <w:pPr>
              <w:pStyle w:val="ListParagraph"/>
              <w:ind w:left="0"/>
              <w:jc w:val="center"/>
            </w:pPr>
            <w:r>
              <w:t>Dimensions of the shape.</w:t>
            </w:r>
          </w:p>
        </w:tc>
      </w:tr>
      <w:tr w:rsidR="008565D1" w14:paraId="4A7D7FBF" w14:textId="77777777" w:rsidTr="000A37D3">
        <w:tc>
          <w:tcPr>
            <w:tcW w:w="3752" w:type="dxa"/>
          </w:tcPr>
          <w:p w14:paraId="72F50DCB" w14:textId="4980923F" w:rsidR="008565D1" w:rsidRDefault="008565D1" w:rsidP="000A37D3">
            <w:pPr>
              <w:pStyle w:val="ListParagraph"/>
              <w:ind w:left="0"/>
            </w:pPr>
            <w:r>
              <w:t>H_02_L_01</w:t>
            </w:r>
          </w:p>
        </w:tc>
        <w:tc>
          <w:tcPr>
            <w:tcW w:w="4158" w:type="dxa"/>
          </w:tcPr>
          <w:p w14:paraId="3E1F1BE2" w14:textId="404FD99E" w:rsidR="008565D1" w:rsidRDefault="008565D1" w:rsidP="008565D1">
            <w:pPr>
              <w:pStyle w:val="ListParagraph"/>
              <w:ind w:left="0"/>
              <w:jc w:val="center"/>
            </w:pPr>
            <w:r>
              <w:t>Calculating area of the shape</w:t>
            </w:r>
          </w:p>
        </w:tc>
      </w:tr>
      <w:tr w:rsidR="008565D1" w14:paraId="241212D8" w14:textId="77777777" w:rsidTr="000A37D3">
        <w:tc>
          <w:tcPr>
            <w:tcW w:w="3752" w:type="dxa"/>
          </w:tcPr>
          <w:p w14:paraId="4B9AA9A3" w14:textId="70C91CB3" w:rsidR="008565D1" w:rsidRDefault="008565D1" w:rsidP="000A37D3">
            <w:pPr>
              <w:pStyle w:val="ListParagraph"/>
              <w:ind w:left="0"/>
            </w:pPr>
            <w:r>
              <w:t>H_02_L_02</w:t>
            </w:r>
          </w:p>
        </w:tc>
        <w:tc>
          <w:tcPr>
            <w:tcW w:w="4158" w:type="dxa"/>
          </w:tcPr>
          <w:p w14:paraId="076AB799" w14:textId="500A614B" w:rsidR="008565D1" w:rsidRDefault="008565D1" w:rsidP="008565D1">
            <w:pPr>
              <w:pStyle w:val="ListParagraph"/>
              <w:ind w:left="0"/>
              <w:jc w:val="center"/>
            </w:pPr>
            <w:r>
              <w:t>Calculating perimeter of the shape</w:t>
            </w:r>
          </w:p>
        </w:tc>
      </w:tr>
      <w:tr w:rsidR="008565D1" w14:paraId="6F25F6F3" w14:textId="77777777" w:rsidTr="000A37D3">
        <w:tc>
          <w:tcPr>
            <w:tcW w:w="3752" w:type="dxa"/>
          </w:tcPr>
          <w:p w14:paraId="6469AD07" w14:textId="511E7CD9" w:rsidR="008565D1" w:rsidRDefault="008565D1" w:rsidP="008565D1">
            <w:pPr>
              <w:pStyle w:val="ListParagraph"/>
              <w:ind w:left="0"/>
            </w:pPr>
            <w:r>
              <w:t>H_03</w:t>
            </w:r>
          </w:p>
        </w:tc>
        <w:tc>
          <w:tcPr>
            <w:tcW w:w="4158" w:type="dxa"/>
          </w:tcPr>
          <w:p w14:paraId="451FC71A" w14:textId="6F0F3030" w:rsidR="008565D1" w:rsidRDefault="008565D1" w:rsidP="008565D1">
            <w:pPr>
              <w:pStyle w:val="ListParagraph"/>
              <w:ind w:left="0"/>
              <w:jc w:val="center"/>
            </w:pPr>
            <w:r>
              <w:t>Operations on the area and perimeter of shapes.</w:t>
            </w:r>
          </w:p>
        </w:tc>
      </w:tr>
      <w:tr w:rsidR="008565D1" w14:paraId="02B720B1" w14:textId="77777777" w:rsidTr="000A37D3">
        <w:tc>
          <w:tcPr>
            <w:tcW w:w="3752" w:type="dxa"/>
          </w:tcPr>
          <w:p w14:paraId="7250FA73" w14:textId="744C8A62" w:rsidR="008565D1" w:rsidRDefault="008565D1" w:rsidP="008565D1">
            <w:pPr>
              <w:pStyle w:val="ListParagraph"/>
              <w:ind w:left="0"/>
            </w:pPr>
            <w:r>
              <w:t>H_03_L_01</w:t>
            </w:r>
          </w:p>
        </w:tc>
        <w:tc>
          <w:tcPr>
            <w:tcW w:w="4158" w:type="dxa"/>
          </w:tcPr>
          <w:p w14:paraId="27A5122D" w14:textId="4EBF7F90" w:rsidR="008565D1" w:rsidRDefault="008565D1" w:rsidP="008565D1">
            <w:pPr>
              <w:pStyle w:val="ListParagraph"/>
              <w:ind w:left="0"/>
              <w:jc w:val="center"/>
            </w:pPr>
            <w:r>
              <w:t>Arithmetic operations: addition, subtraction, multiplication, division, modulus.</w:t>
            </w:r>
          </w:p>
        </w:tc>
      </w:tr>
      <w:tr w:rsidR="008565D1" w14:paraId="36EA0846" w14:textId="77777777" w:rsidTr="000A37D3">
        <w:tc>
          <w:tcPr>
            <w:tcW w:w="3752" w:type="dxa"/>
          </w:tcPr>
          <w:p w14:paraId="3461AB88" w14:textId="41DD2CB0" w:rsidR="008565D1" w:rsidRDefault="008565D1" w:rsidP="008565D1">
            <w:pPr>
              <w:pStyle w:val="ListParagraph"/>
              <w:ind w:left="0"/>
            </w:pPr>
            <w:r>
              <w:t>H_03_L_02</w:t>
            </w:r>
          </w:p>
        </w:tc>
        <w:tc>
          <w:tcPr>
            <w:tcW w:w="4158" w:type="dxa"/>
          </w:tcPr>
          <w:p w14:paraId="21FE615E" w14:textId="03B34F4E" w:rsidR="008565D1" w:rsidRDefault="008902B9" w:rsidP="008902B9">
            <w:pPr>
              <w:pStyle w:val="ListParagraph"/>
              <w:ind w:left="0"/>
              <w:jc w:val="center"/>
            </w:pPr>
            <w:r>
              <w:t>Checking if the input is odd or even</w:t>
            </w:r>
          </w:p>
        </w:tc>
      </w:tr>
      <w:tr w:rsidR="008565D1" w14:paraId="226746F5" w14:textId="77777777" w:rsidTr="000A37D3">
        <w:tc>
          <w:tcPr>
            <w:tcW w:w="3752" w:type="dxa"/>
          </w:tcPr>
          <w:p w14:paraId="7EC0E59B" w14:textId="4CCC3825" w:rsidR="008565D1" w:rsidRDefault="008902B9" w:rsidP="008902B9">
            <w:pPr>
              <w:pStyle w:val="ListParagraph"/>
              <w:ind w:left="0"/>
            </w:pPr>
            <w:r>
              <w:t>H_03_L_03</w:t>
            </w:r>
          </w:p>
        </w:tc>
        <w:tc>
          <w:tcPr>
            <w:tcW w:w="4158" w:type="dxa"/>
          </w:tcPr>
          <w:p w14:paraId="4935721B" w14:textId="657669BA" w:rsidR="008565D1" w:rsidRDefault="008902B9" w:rsidP="008565D1">
            <w:pPr>
              <w:pStyle w:val="ListParagraph"/>
              <w:ind w:left="0"/>
              <w:jc w:val="center"/>
            </w:pPr>
            <w:r>
              <w:t>Checking if input is prime or composite</w:t>
            </w:r>
          </w:p>
        </w:tc>
      </w:tr>
      <w:tr w:rsidR="008565D1" w14:paraId="461DD0CD" w14:textId="77777777" w:rsidTr="000A37D3">
        <w:tc>
          <w:tcPr>
            <w:tcW w:w="3752" w:type="dxa"/>
          </w:tcPr>
          <w:p w14:paraId="2189D7DC" w14:textId="58DCC335" w:rsidR="008565D1" w:rsidRDefault="008902B9" w:rsidP="008565D1">
            <w:pPr>
              <w:pStyle w:val="ListParagraph"/>
              <w:ind w:left="0"/>
            </w:pPr>
            <w:r>
              <w:t>H_03_L_04</w:t>
            </w:r>
          </w:p>
        </w:tc>
        <w:tc>
          <w:tcPr>
            <w:tcW w:w="4158" w:type="dxa"/>
          </w:tcPr>
          <w:p w14:paraId="402AD442" w14:textId="7A0573DB" w:rsidR="008565D1" w:rsidRDefault="008902B9" w:rsidP="008565D1">
            <w:pPr>
              <w:pStyle w:val="ListParagraph"/>
              <w:ind w:left="0"/>
              <w:jc w:val="center"/>
            </w:pPr>
            <w:r>
              <w:t>Checking if the number is positive, negative or zero</w:t>
            </w:r>
          </w:p>
        </w:tc>
      </w:tr>
      <w:tr w:rsidR="008902B9" w14:paraId="2FACD2E0" w14:textId="77777777" w:rsidTr="000A37D3">
        <w:tc>
          <w:tcPr>
            <w:tcW w:w="3752" w:type="dxa"/>
          </w:tcPr>
          <w:p w14:paraId="2587D11F" w14:textId="6E9FDBA1" w:rsidR="008902B9" w:rsidRDefault="008902B9" w:rsidP="008565D1">
            <w:pPr>
              <w:pStyle w:val="ListParagraph"/>
              <w:ind w:left="0"/>
            </w:pPr>
            <w:r>
              <w:t>H_03_L_05</w:t>
            </w:r>
          </w:p>
        </w:tc>
        <w:tc>
          <w:tcPr>
            <w:tcW w:w="4158" w:type="dxa"/>
          </w:tcPr>
          <w:p w14:paraId="666E4729" w14:textId="0C7C0B0A" w:rsidR="008902B9" w:rsidRDefault="008902B9" w:rsidP="008565D1">
            <w:pPr>
              <w:pStyle w:val="ListParagraph"/>
              <w:ind w:left="0"/>
              <w:jc w:val="center"/>
            </w:pPr>
            <w:r>
              <w:t>Finding factorial of the number</w:t>
            </w:r>
          </w:p>
        </w:tc>
      </w:tr>
      <w:tr w:rsidR="00FC6A7D" w14:paraId="6000741C" w14:textId="77777777" w:rsidTr="000A37D3">
        <w:tc>
          <w:tcPr>
            <w:tcW w:w="3752" w:type="dxa"/>
          </w:tcPr>
          <w:p w14:paraId="634A3442" w14:textId="4A978A5A" w:rsidR="00FC6A7D" w:rsidRDefault="00FC6A7D" w:rsidP="008565D1">
            <w:pPr>
              <w:pStyle w:val="ListParagraph"/>
              <w:ind w:left="0"/>
            </w:pPr>
            <w:r>
              <w:t>H_03_L_06</w:t>
            </w:r>
          </w:p>
        </w:tc>
        <w:tc>
          <w:tcPr>
            <w:tcW w:w="4158" w:type="dxa"/>
          </w:tcPr>
          <w:p w14:paraId="30C3BB98" w14:textId="44DC4BCE" w:rsidR="00FC6A7D" w:rsidRDefault="00FC6A7D" w:rsidP="008565D1">
            <w:pPr>
              <w:pStyle w:val="ListParagraph"/>
              <w:ind w:left="0"/>
              <w:jc w:val="center"/>
            </w:pPr>
            <w:r>
              <w:t>Finding reverse of the number</w:t>
            </w:r>
          </w:p>
        </w:tc>
      </w:tr>
      <w:tr w:rsidR="00FC6A7D" w14:paraId="15DB375A" w14:textId="77777777" w:rsidTr="000A37D3">
        <w:tc>
          <w:tcPr>
            <w:tcW w:w="3752" w:type="dxa"/>
          </w:tcPr>
          <w:p w14:paraId="7F5F1C1B" w14:textId="70049E82" w:rsidR="00FC6A7D" w:rsidRDefault="00FC6A7D" w:rsidP="008565D1">
            <w:pPr>
              <w:pStyle w:val="ListParagraph"/>
              <w:ind w:left="0"/>
            </w:pPr>
            <w:r>
              <w:t>H_03_L_07</w:t>
            </w:r>
          </w:p>
        </w:tc>
        <w:tc>
          <w:tcPr>
            <w:tcW w:w="4158" w:type="dxa"/>
          </w:tcPr>
          <w:p w14:paraId="7EC63B3B" w14:textId="1DD93BA1" w:rsidR="00FC6A7D" w:rsidRDefault="00FC6A7D" w:rsidP="008565D1">
            <w:pPr>
              <w:pStyle w:val="ListParagraph"/>
              <w:ind w:left="0"/>
              <w:jc w:val="center"/>
            </w:pPr>
            <w:r>
              <w:t>Finding sum of digits</w:t>
            </w:r>
          </w:p>
        </w:tc>
      </w:tr>
      <w:tr w:rsidR="00FC6A7D" w14:paraId="378A7CAD" w14:textId="77777777" w:rsidTr="000A37D3">
        <w:tc>
          <w:tcPr>
            <w:tcW w:w="3752" w:type="dxa"/>
          </w:tcPr>
          <w:p w14:paraId="361A46A8" w14:textId="4D705E6D" w:rsidR="00FC6A7D" w:rsidRDefault="00FC6A7D" w:rsidP="008565D1">
            <w:pPr>
              <w:pStyle w:val="ListParagraph"/>
              <w:ind w:left="0"/>
            </w:pPr>
            <w:r>
              <w:t>H_03_L_08</w:t>
            </w:r>
          </w:p>
        </w:tc>
        <w:tc>
          <w:tcPr>
            <w:tcW w:w="4158" w:type="dxa"/>
          </w:tcPr>
          <w:p w14:paraId="29157732" w14:textId="3A31A9EA" w:rsidR="00FC6A7D" w:rsidRDefault="00FC6A7D" w:rsidP="008565D1">
            <w:pPr>
              <w:pStyle w:val="ListParagraph"/>
              <w:ind w:left="0"/>
              <w:jc w:val="center"/>
            </w:pPr>
            <w:r>
              <w:t>Checking if the input is a magic number</w:t>
            </w:r>
          </w:p>
        </w:tc>
      </w:tr>
    </w:tbl>
    <w:p w14:paraId="5F100BB8" w14:textId="7182E8BA" w:rsidR="008228DB" w:rsidRDefault="008228DB" w:rsidP="008228DB"/>
    <w:p w14:paraId="46271A5C" w14:textId="29240764" w:rsidR="00935F33" w:rsidRDefault="00935F33" w:rsidP="008228DB"/>
    <w:p w14:paraId="663C5840" w14:textId="102C748E" w:rsidR="00935F33" w:rsidRDefault="00935F33" w:rsidP="008228DB"/>
    <w:p w14:paraId="14803432" w14:textId="54841FA6" w:rsidR="00935F33" w:rsidRDefault="00935F33" w:rsidP="008228DB"/>
    <w:p w14:paraId="6BBEF3B3" w14:textId="1C33C1E8" w:rsidR="00935F33" w:rsidRDefault="00935F33" w:rsidP="008228DB"/>
    <w:p w14:paraId="08A29A28" w14:textId="742FE848" w:rsidR="00935F33" w:rsidRDefault="00935F33" w:rsidP="008228DB"/>
    <w:p w14:paraId="6CEF1295" w14:textId="4E2EE9FB" w:rsidR="00935F33" w:rsidRDefault="00935F33" w:rsidP="008228DB"/>
    <w:p w14:paraId="78D32B9B" w14:textId="419F9A8A" w:rsidR="00935F33" w:rsidRDefault="00935F33" w:rsidP="008228DB"/>
    <w:p w14:paraId="22F8751B" w14:textId="7543B64B" w:rsidR="00935F33" w:rsidRDefault="00935F33" w:rsidP="008228DB"/>
    <w:p w14:paraId="41B53FE0" w14:textId="70A5AA66" w:rsidR="00935F33" w:rsidRDefault="00935F33" w:rsidP="008228DB"/>
    <w:p w14:paraId="1E86F8C1" w14:textId="77DAF8FD" w:rsidR="00935F33" w:rsidRDefault="00935F33" w:rsidP="008228DB"/>
    <w:p w14:paraId="268EF321" w14:textId="3667D8F3" w:rsidR="00935F33" w:rsidRDefault="00935F33" w:rsidP="008228DB"/>
    <w:p w14:paraId="48FAB2D3" w14:textId="6249D50B" w:rsidR="00935F33" w:rsidRDefault="00935F33" w:rsidP="008228DB"/>
    <w:p w14:paraId="457F03D4" w14:textId="77777777" w:rsidR="00935F33" w:rsidRPr="008228DB" w:rsidRDefault="00935F33" w:rsidP="008228DB"/>
    <w:p w14:paraId="3E337DD2" w14:textId="40D60B31" w:rsidR="00935F33" w:rsidRDefault="00AF4ED1" w:rsidP="00AF4ED1">
      <w:pPr>
        <w:pStyle w:val="Heading3"/>
      </w:pPr>
      <w:bookmarkStart w:id="36" w:name="_Toc51416377"/>
      <w:r>
        <w:lastRenderedPageBreak/>
        <w:t>Design:</w:t>
      </w:r>
      <w:bookmarkEnd w:id="36"/>
    </w:p>
    <w:p w14:paraId="6E782F83" w14:textId="5DA3C12D" w:rsidR="00935F33" w:rsidRPr="00935F33" w:rsidRDefault="00935F33" w:rsidP="00935F33">
      <w:pPr>
        <w:pStyle w:val="Heading5"/>
      </w:pPr>
      <w:r>
        <w:t>Activity Diagram</w:t>
      </w:r>
    </w:p>
    <w:p w14:paraId="288CB5ED" w14:textId="6408BC7A" w:rsidR="008B63F8" w:rsidRPr="008B63F8" w:rsidRDefault="0051498C" w:rsidP="00AF4ED1">
      <w:pPr>
        <w:pStyle w:val="Heading3"/>
      </w:pPr>
      <w:bookmarkStart w:id="37" w:name="_Toc51416378"/>
      <w:r>
        <w:pict w14:anchorId="04799C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25pt;height:411pt">
            <v:imagedata r:id="rId28" o:title="Untitled Diagram(5)"/>
          </v:shape>
        </w:pict>
      </w:r>
      <w:bookmarkEnd w:id="37"/>
    </w:p>
    <w:p w14:paraId="186E7EF8" w14:textId="77777777" w:rsidR="00BF7765" w:rsidRDefault="00BF7765" w:rsidP="0025196C"/>
    <w:p w14:paraId="5DDE7DCB" w14:textId="7CA91553" w:rsidR="00BF7765" w:rsidRDefault="00BF7765" w:rsidP="0025196C"/>
    <w:p w14:paraId="7DA40CB5" w14:textId="453EA567" w:rsidR="00935F33" w:rsidRDefault="00935F33" w:rsidP="0025196C"/>
    <w:p w14:paraId="0F5C26EE" w14:textId="30E76C9B" w:rsidR="00935F33" w:rsidRDefault="00935F33" w:rsidP="0025196C"/>
    <w:p w14:paraId="393E4582" w14:textId="178FC07A" w:rsidR="00935F33" w:rsidRDefault="00935F33" w:rsidP="0025196C"/>
    <w:p w14:paraId="00D7CF6E" w14:textId="2C7B4FFC" w:rsidR="00935F33" w:rsidRDefault="00935F33" w:rsidP="0025196C"/>
    <w:p w14:paraId="11B83F9B" w14:textId="05152727" w:rsidR="00935F33" w:rsidRDefault="00935F33" w:rsidP="0025196C"/>
    <w:p w14:paraId="178BB333" w14:textId="0DFDAF07" w:rsidR="00935F33" w:rsidRDefault="00935F33" w:rsidP="0025196C"/>
    <w:p w14:paraId="58304C59" w14:textId="0904BEBE" w:rsidR="00935F33" w:rsidRDefault="00935F33" w:rsidP="0025196C"/>
    <w:p w14:paraId="16163EB7" w14:textId="24789964" w:rsidR="00935F33" w:rsidRDefault="00935F33" w:rsidP="0025196C"/>
    <w:p w14:paraId="41A15A9C" w14:textId="77777777" w:rsidR="00935F33" w:rsidRDefault="00935F33" w:rsidP="0025196C"/>
    <w:p w14:paraId="2F02E2AF" w14:textId="2903E982" w:rsidR="00BF7765" w:rsidRDefault="000A37D3" w:rsidP="000A37D3">
      <w:pPr>
        <w:pStyle w:val="Heading3"/>
      </w:pPr>
      <w:bookmarkStart w:id="38" w:name="_Toc51416379"/>
      <w:r>
        <w:lastRenderedPageBreak/>
        <w:t>Test Plan:</w:t>
      </w:r>
      <w:bookmarkEnd w:id="38"/>
    </w:p>
    <w:p w14:paraId="1621E3E4" w14:textId="77777777" w:rsidR="000A37D3" w:rsidRPr="000A37D3" w:rsidRDefault="000A37D3" w:rsidP="000A37D3"/>
    <w:tbl>
      <w:tblPr>
        <w:tblStyle w:val="TableGrid"/>
        <w:tblW w:w="10620" w:type="dxa"/>
        <w:tblInd w:w="-275" w:type="dxa"/>
        <w:tblLook w:val="04A0" w:firstRow="1" w:lastRow="0" w:firstColumn="1" w:lastColumn="0" w:noHBand="0" w:noVBand="1"/>
      </w:tblPr>
      <w:tblGrid>
        <w:gridCol w:w="1913"/>
        <w:gridCol w:w="1599"/>
        <w:gridCol w:w="1723"/>
        <w:gridCol w:w="2476"/>
        <w:gridCol w:w="1891"/>
        <w:gridCol w:w="1891"/>
      </w:tblGrid>
      <w:tr w:rsidR="000A37D3" w14:paraId="176AFE4A" w14:textId="77777777" w:rsidTr="00547248">
        <w:tc>
          <w:tcPr>
            <w:tcW w:w="1877" w:type="dxa"/>
          </w:tcPr>
          <w:p w14:paraId="31A74AA3" w14:textId="77777777" w:rsidR="000A37D3" w:rsidRDefault="000A37D3" w:rsidP="00547248">
            <w:pPr>
              <w:pStyle w:val="ListParagraph"/>
              <w:ind w:left="0"/>
              <w:jc w:val="center"/>
            </w:pPr>
            <w:r>
              <w:t>ID</w:t>
            </w:r>
          </w:p>
        </w:tc>
        <w:tc>
          <w:tcPr>
            <w:tcW w:w="1570" w:type="dxa"/>
          </w:tcPr>
          <w:p w14:paraId="79E71293" w14:textId="77777777" w:rsidR="000A37D3" w:rsidRDefault="000A37D3" w:rsidP="00547248">
            <w:pPr>
              <w:pStyle w:val="ListParagraph"/>
              <w:ind w:left="0"/>
              <w:jc w:val="center"/>
            </w:pPr>
            <w:r>
              <w:t>Description</w:t>
            </w:r>
          </w:p>
        </w:tc>
        <w:tc>
          <w:tcPr>
            <w:tcW w:w="1691" w:type="dxa"/>
          </w:tcPr>
          <w:p w14:paraId="30C084F1" w14:textId="77777777" w:rsidR="000A37D3" w:rsidRDefault="000A37D3" w:rsidP="00547248">
            <w:pPr>
              <w:pStyle w:val="ListParagraph"/>
              <w:ind w:left="0"/>
              <w:jc w:val="center"/>
            </w:pPr>
            <w:r>
              <w:t>Precondition</w:t>
            </w:r>
          </w:p>
        </w:tc>
        <w:tc>
          <w:tcPr>
            <w:tcW w:w="1587" w:type="dxa"/>
          </w:tcPr>
          <w:p w14:paraId="64B8EEFC" w14:textId="77777777" w:rsidR="000A37D3" w:rsidRDefault="000A37D3" w:rsidP="00547248">
            <w:pPr>
              <w:pStyle w:val="ListParagraph"/>
              <w:ind w:left="0"/>
              <w:jc w:val="center"/>
            </w:pPr>
            <w:r>
              <w:t>Expected I/p</w:t>
            </w:r>
          </w:p>
        </w:tc>
        <w:tc>
          <w:tcPr>
            <w:tcW w:w="1855" w:type="dxa"/>
          </w:tcPr>
          <w:p w14:paraId="25B526CB" w14:textId="77777777" w:rsidR="000A37D3" w:rsidRDefault="000A37D3" w:rsidP="00547248">
            <w:pPr>
              <w:pStyle w:val="ListParagraph"/>
              <w:ind w:left="0"/>
              <w:jc w:val="center"/>
            </w:pPr>
            <w:r>
              <w:t>Expected O/p</w:t>
            </w:r>
          </w:p>
        </w:tc>
        <w:tc>
          <w:tcPr>
            <w:tcW w:w="2040" w:type="dxa"/>
          </w:tcPr>
          <w:p w14:paraId="319E0D24" w14:textId="77777777" w:rsidR="000A37D3" w:rsidRDefault="000A37D3" w:rsidP="00547248">
            <w:pPr>
              <w:pStyle w:val="ListParagraph"/>
              <w:ind w:left="0"/>
              <w:jc w:val="center"/>
            </w:pPr>
            <w:r>
              <w:t>Actual o/p</w:t>
            </w:r>
          </w:p>
        </w:tc>
      </w:tr>
      <w:tr w:rsidR="000A37D3" w14:paraId="251D33BD" w14:textId="77777777" w:rsidTr="00547248">
        <w:tc>
          <w:tcPr>
            <w:tcW w:w="1877" w:type="dxa"/>
          </w:tcPr>
          <w:p w14:paraId="7EAA190C" w14:textId="47B5435C" w:rsidR="000A37D3" w:rsidRDefault="000A37D3" w:rsidP="00547248">
            <w:pPr>
              <w:pStyle w:val="ListParagraph"/>
              <w:ind w:left="0"/>
              <w:jc w:val="center"/>
            </w:pPr>
            <w:r>
              <w:t>H_01</w:t>
            </w:r>
          </w:p>
        </w:tc>
        <w:tc>
          <w:tcPr>
            <w:tcW w:w="1570" w:type="dxa"/>
          </w:tcPr>
          <w:p w14:paraId="4FFB4C93" w14:textId="7D1A3760" w:rsidR="000A37D3" w:rsidRDefault="000A37D3" w:rsidP="00547248">
            <w:pPr>
              <w:pStyle w:val="ListParagraph"/>
              <w:ind w:left="0"/>
              <w:jc w:val="center"/>
            </w:pPr>
            <w:r>
              <w:t>Selecting from available options on shapes.</w:t>
            </w:r>
          </w:p>
        </w:tc>
        <w:tc>
          <w:tcPr>
            <w:tcW w:w="1691" w:type="dxa"/>
          </w:tcPr>
          <w:p w14:paraId="76B584A8" w14:textId="423E61B7" w:rsidR="000A37D3" w:rsidRDefault="000A37D3" w:rsidP="00547248">
            <w:pPr>
              <w:pStyle w:val="ListParagraph"/>
              <w:ind w:left="0"/>
              <w:jc w:val="center"/>
            </w:pPr>
            <w:r>
              <w:t>Menu containing available options</w:t>
            </w:r>
          </w:p>
        </w:tc>
        <w:tc>
          <w:tcPr>
            <w:tcW w:w="1587" w:type="dxa"/>
          </w:tcPr>
          <w:p w14:paraId="2CAF1865" w14:textId="26C2343D" w:rsidR="000A37D3" w:rsidRDefault="000A37D3" w:rsidP="00547248">
            <w:pPr>
              <w:pStyle w:val="ListParagraph"/>
              <w:ind w:left="0"/>
              <w:jc w:val="center"/>
            </w:pPr>
            <w:r>
              <w:t>Serial no. corresponding to shape</w:t>
            </w:r>
          </w:p>
        </w:tc>
        <w:tc>
          <w:tcPr>
            <w:tcW w:w="1855" w:type="dxa"/>
          </w:tcPr>
          <w:p w14:paraId="54479BCE" w14:textId="576AD41F" w:rsidR="000A37D3" w:rsidRDefault="000A37D3" w:rsidP="00547248">
            <w:pPr>
              <w:pStyle w:val="ListParagraph"/>
              <w:ind w:left="0"/>
              <w:jc w:val="center"/>
            </w:pPr>
            <w:r>
              <w:t>Takes the correct shape as input</w:t>
            </w:r>
          </w:p>
        </w:tc>
        <w:tc>
          <w:tcPr>
            <w:tcW w:w="2040" w:type="dxa"/>
          </w:tcPr>
          <w:p w14:paraId="5A3101C1" w14:textId="2AB99275" w:rsidR="000A37D3" w:rsidRDefault="000A37D3" w:rsidP="00547248">
            <w:pPr>
              <w:pStyle w:val="ListParagraph"/>
              <w:ind w:left="0"/>
              <w:jc w:val="center"/>
            </w:pPr>
            <w:r>
              <w:t>Takes the correct shape as input</w:t>
            </w:r>
          </w:p>
        </w:tc>
      </w:tr>
      <w:tr w:rsidR="000A37D3" w14:paraId="673A8927" w14:textId="77777777" w:rsidTr="00547248">
        <w:tc>
          <w:tcPr>
            <w:tcW w:w="1877" w:type="dxa"/>
          </w:tcPr>
          <w:p w14:paraId="00FCF078" w14:textId="77777777" w:rsidR="000A37D3" w:rsidRDefault="000A37D3" w:rsidP="00547248">
            <w:pPr>
              <w:pStyle w:val="ListParagraph"/>
              <w:ind w:left="0"/>
              <w:jc w:val="center"/>
            </w:pPr>
            <w:r>
              <w:t>H_02</w:t>
            </w:r>
          </w:p>
        </w:tc>
        <w:tc>
          <w:tcPr>
            <w:tcW w:w="1570" w:type="dxa"/>
          </w:tcPr>
          <w:p w14:paraId="02A1CB38" w14:textId="19EC3910" w:rsidR="000A37D3" w:rsidRDefault="00547248" w:rsidP="00547248">
            <w:pPr>
              <w:pStyle w:val="ListParagraph"/>
              <w:ind w:left="0"/>
              <w:jc w:val="center"/>
            </w:pPr>
            <w:r>
              <w:t>In taking</w:t>
            </w:r>
            <w:r w:rsidR="000A37D3">
              <w:t xml:space="preserve"> dimensions of the shape.</w:t>
            </w:r>
          </w:p>
        </w:tc>
        <w:tc>
          <w:tcPr>
            <w:tcW w:w="1691" w:type="dxa"/>
          </w:tcPr>
          <w:p w14:paraId="13FDC97D" w14:textId="10813E86" w:rsidR="000A37D3" w:rsidRDefault="000A37D3" w:rsidP="00547248">
            <w:pPr>
              <w:pStyle w:val="ListParagraph"/>
              <w:ind w:left="0"/>
              <w:jc w:val="center"/>
            </w:pPr>
            <w:r>
              <w:t xml:space="preserve">Shape </w:t>
            </w:r>
            <w:r w:rsidR="00547248">
              <w:t>selected</w:t>
            </w:r>
          </w:p>
        </w:tc>
        <w:tc>
          <w:tcPr>
            <w:tcW w:w="1587" w:type="dxa"/>
          </w:tcPr>
          <w:p w14:paraId="0A276A7C" w14:textId="50F483A3" w:rsidR="000A37D3" w:rsidRDefault="000A37D3" w:rsidP="00547248">
            <w:pPr>
              <w:pStyle w:val="ListParagraph"/>
              <w:ind w:left="0"/>
              <w:jc w:val="center"/>
            </w:pPr>
            <w:r>
              <w:t>Depending on the shape, providing the dimensions</w:t>
            </w:r>
          </w:p>
        </w:tc>
        <w:tc>
          <w:tcPr>
            <w:tcW w:w="1855" w:type="dxa"/>
          </w:tcPr>
          <w:p w14:paraId="252CC65E" w14:textId="187A323C" w:rsidR="000A37D3" w:rsidRDefault="000A37D3" w:rsidP="00547248">
            <w:pPr>
              <w:pStyle w:val="ListParagraph"/>
              <w:ind w:left="0"/>
              <w:jc w:val="center"/>
            </w:pPr>
            <w:r>
              <w:t>Takes the correct dimensions as input</w:t>
            </w:r>
          </w:p>
        </w:tc>
        <w:tc>
          <w:tcPr>
            <w:tcW w:w="2040" w:type="dxa"/>
          </w:tcPr>
          <w:p w14:paraId="41C2BF88" w14:textId="4DC44C4F" w:rsidR="000A37D3" w:rsidRDefault="000A37D3" w:rsidP="00547248">
            <w:pPr>
              <w:pStyle w:val="ListParagraph"/>
              <w:ind w:left="0"/>
              <w:jc w:val="center"/>
            </w:pPr>
            <w:r>
              <w:t>Takes the correct dimensions as input.</w:t>
            </w:r>
          </w:p>
        </w:tc>
      </w:tr>
      <w:tr w:rsidR="000A37D3" w14:paraId="0613FD8A" w14:textId="77777777" w:rsidTr="00547248">
        <w:tc>
          <w:tcPr>
            <w:tcW w:w="1877" w:type="dxa"/>
          </w:tcPr>
          <w:p w14:paraId="4BAC7CED" w14:textId="64917EBC" w:rsidR="000A37D3" w:rsidRDefault="000A37D3" w:rsidP="00547248">
            <w:pPr>
              <w:pStyle w:val="ListParagraph"/>
              <w:ind w:left="0"/>
              <w:jc w:val="center"/>
            </w:pPr>
            <w:r>
              <w:t>H_02_L_01</w:t>
            </w:r>
          </w:p>
        </w:tc>
        <w:tc>
          <w:tcPr>
            <w:tcW w:w="1570" w:type="dxa"/>
          </w:tcPr>
          <w:p w14:paraId="33416F2F" w14:textId="2823C36D" w:rsidR="000A37D3" w:rsidRDefault="000A37D3" w:rsidP="00547248">
            <w:pPr>
              <w:pStyle w:val="ListParagraph"/>
              <w:ind w:left="0"/>
              <w:jc w:val="center"/>
            </w:pPr>
            <w:r>
              <w:t>Calculating area of the shape</w:t>
            </w:r>
          </w:p>
        </w:tc>
        <w:tc>
          <w:tcPr>
            <w:tcW w:w="1691" w:type="dxa"/>
          </w:tcPr>
          <w:p w14:paraId="705324CE" w14:textId="59C3DC66" w:rsidR="000A37D3" w:rsidRDefault="000A37D3" w:rsidP="00547248">
            <w:pPr>
              <w:pStyle w:val="ListParagraph"/>
              <w:ind w:left="0"/>
              <w:jc w:val="center"/>
            </w:pPr>
            <w:r>
              <w:t>Dimensions given</w:t>
            </w:r>
          </w:p>
        </w:tc>
        <w:tc>
          <w:tcPr>
            <w:tcW w:w="1587" w:type="dxa"/>
          </w:tcPr>
          <w:p w14:paraId="40B7DEA8" w14:textId="077112D6" w:rsidR="000A37D3" w:rsidRDefault="000A37D3" w:rsidP="00547248">
            <w:pPr>
              <w:pStyle w:val="ListParagraph"/>
              <w:ind w:left="0"/>
              <w:jc w:val="center"/>
            </w:pPr>
            <w:r>
              <w:t>Dimensions of the shape</w:t>
            </w:r>
          </w:p>
        </w:tc>
        <w:tc>
          <w:tcPr>
            <w:tcW w:w="1855" w:type="dxa"/>
          </w:tcPr>
          <w:p w14:paraId="68E5BB8E" w14:textId="56280104" w:rsidR="000A37D3" w:rsidRDefault="000A37D3" w:rsidP="00547248">
            <w:pPr>
              <w:pStyle w:val="ListParagraph"/>
              <w:ind w:left="0"/>
              <w:jc w:val="center"/>
            </w:pPr>
            <w:r>
              <w:t>Area of the shape</w:t>
            </w:r>
          </w:p>
        </w:tc>
        <w:tc>
          <w:tcPr>
            <w:tcW w:w="2040" w:type="dxa"/>
          </w:tcPr>
          <w:p w14:paraId="50591F56" w14:textId="62EEAC3F" w:rsidR="000A37D3" w:rsidRDefault="000A37D3" w:rsidP="00547248">
            <w:pPr>
              <w:pStyle w:val="ListParagraph"/>
              <w:ind w:left="0"/>
              <w:jc w:val="center"/>
            </w:pPr>
            <w:r>
              <w:t>Area of the shape</w:t>
            </w:r>
          </w:p>
        </w:tc>
      </w:tr>
      <w:tr w:rsidR="000A37D3" w14:paraId="7C2AF9C6" w14:textId="77777777" w:rsidTr="00547248">
        <w:tc>
          <w:tcPr>
            <w:tcW w:w="1877" w:type="dxa"/>
          </w:tcPr>
          <w:p w14:paraId="5E200138" w14:textId="42B3495D" w:rsidR="000A37D3" w:rsidRDefault="000A37D3" w:rsidP="00547248">
            <w:pPr>
              <w:pStyle w:val="ListParagraph"/>
              <w:ind w:left="0"/>
              <w:jc w:val="center"/>
            </w:pPr>
            <w:r>
              <w:t>H_02_L_02</w:t>
            </w:r>
          </w:p>
        </w:tc>
        <w:tc>
          <w:tcPr>
            <w:tcW w:w="1570" w:type="dxa"/>
          </w:tcPr>
          <w:p w14:paraId="0CDBB7CF" w14:textId="0D10C183" w:rsidR="000A37D3" w:rsidRDefault="000A37D3" w:rsidP="00547248">
            <w:pPr>
              <w:pStyle w:val="ListParagraph"/>
              <w:ind w:left="0"/>
              <w:jc w:val="center"/>
            </w:pPr>
            <w:r>
              <w:t>Calculating perimeter of the shape</w:t>
            </w:r>
          </w:p>
        </w:tc>
        <w:tc>
          <w:tcPr>
            <w:tcW w:w="1691" w:type="dxa"/>
          </w:tcPr>
          <w:p w14:paraId="64273A57" w14:textId="2831900B" w:rsidR="000A37D3" w:rsidRDefault="000A37D3" w:rsidP="00547248">
            <w:pPr>
              <w:pStyle w:val="ListParagraph"/>
              <w:ind w:left="0"/>
              <w:jc w:val="center"/>
            </w:pPr>
            <w:r>
              <w:t>Dimensions given</w:t>
            </w:r>
          </w:p>
        </w:tc>
        <w:tc>
          <w:tcPr>
            <w:tcW w:w="1587" w:type="dxa"/>
          </w:tcPr>
          <w:p w14:paraId="4FF61A02" w14:textId="22B516E1" w:rsidR="000A37D3" w:rsidRDefault="00547248" w:rsidP="00547248">
            <w:pPr>
              <w:pStyle w:val="ListParagraph"/>
              <w:ind w:left="0"/>
              <w:jc w:val="center"/>
            </w:pPr>
            <w:r>
              <w:t>Dimensions of the shape</w:t>
            </w:r>
          </w:p>
        </w:tc>
        <w:tc>
          <w:tcPr>
            <w:tcW w:w="1855" w:type="dxa"/>
          </w:tcPr>
          <w:p w14:paraId="2F50A8FA" w14:textId="37CD9D21" w:rsidR="000A37D3" w:rsidRDefault="00547248" w:rsidP="00547248">
            <w:pPr>
              <w:pStyle w:val="ListParagraph"/>
              <w:ind w:left="0"/>
              <w:jc w:val="center"/>
            </w:pPr>
            <w:r>
              <w:t>Perimeter of the shape</w:t>
            </w:r>
          </w:p>
        </w:tc>
        <w:tc>
          <w:tcPr>
            <w:tcW w:w="2040" w:type="dxa"/>
          </w:tcPr>
          <w:p w14:paraId="446F4806" w14:textId="7C6AD72D" w:rsidR="000A37D3" w:rsidRDefault="00547248" w:rsidP="00547248">
            <w:pPr>
              <w:pStyle w:val="ListParagraph"/>
              <w:ind w:left="0"/>
              <w:jc w:val="center"/>
            </w:pPr>
            <w:r>
              <w:t>Perimeter of the shape</w:t>
            </w:r>
          </w:p>
        </w:tc>
      </w:tr>
      <w:tr w:rsidR="00547248" w14:paraId="331A2E11" w14:textId="77777777" w:rsidTr="00547248">
        <w:tc>
          <w:tcPr>
            <w:tcW w:w="1877" w:type="dxa"/>
          </w:tcPr>
          <w:p w14:paraId="60D210F7" w14:textId="635D6C0C" w:rsidR="00547248" w:rsidRDefault="00547248" w:rsidP="00547248">
            <w:pPr>
              <w:pStyle w:val="ListParagraph"/>
              <w:ind w:left="0"/>
              <w:jc w:val="center"/>
            </w:pPr>
            <w:r>
              <w:t>H_03</w:t>
            </w:r>
          </w:p>
        </w:tc>
        <w:tc>
          <w:tcPr>
            <w:tcW w:w="1570" w:type="dxa"/>
          </w:tcPr>
          <w:p w14:paraId="75E1B73B" w14:textId="43CFDA45" w:rsidR="00547248" w:rsidRDefault="00547248" w:rsidP="00547248">
            <w:pPr>
              <w:pStyle w:val="ListParagraph"/>
              <w:ind w:left="0"/>
              <w:jc w:val="center"/>
            </w:pPr>
            <w:r>
              <w:t>Operations on the area and perimeter of shapes.</w:t>
            </w:r>
          </w:p>
        </w:tc>
        <w:tc>
          <w:tcPr>
            <w:tcW w:w="1691" w:type="dxa"/>
          </w:tcPr>
          <w:p w14:paraId="6F3F5B06" w14:textId="65B57E63" w:rsidR="00547248" w:rsidRDefault="00547248" w:rsidP="00547248">
            <w:pPr>
              <w:pStyle w:val="ListParagraph"/>
              <w:ind w:left="0"/>
              <w:jc w:val="center"/>
            </w:pPr>
            <w:r>
              <w:t>Calculated area and perimeter of shape</w:t>
            </w:r>
          </w:p>
        </w:tc>
        <w:tc>
          <w:tcPr>
            <w:tcW w:w="1587" w:type="dxa"/>
          </w:tcPr>
          <w:p w14:paraId="6C93FA7A" w14:textId="742846C2" w:rsidR="00547248" w:rsidRDefault="00547248" w:rsidP="00547248">
            <w:pPr>
              <w:pStyle w:val="ListParagraph"/>
              <w:ind w:left="0"/>
              <w:jc w:val="center"/>
            </w:pPr>
            <w:r>
              <w:t>area and perimeter of shape</w:t>
            </w:r>
          </w:p>
        </w:tc>
        <w:tc>
          <w:tcPr>
            <w:tcW w:w="1855" w:type="dxa"/>
          </w:tcPr>
          <w:p w14:paraId="03FCF98F" w14:textId="1200E7F2" w:rsidR="00547248" w:rsidRDefault="00547248" w:rsidP="00547248">
            <w:pPr>
              <w:pStyle w:val="ListParagraph"/>
              <w:ind w:left="0"/>
              <w:jc w:val="center"/>
            </w:pPr>
            <w:r>
              <w:t xml:space="preserve">Corresponding functional value or Boolean value to the mathematical operation </w:t>
            </w:r>
          </w:p>
        </w:tc>
        <w:tc>
          <w:tcPr>
            <w:tcW w:w="2040" w:type="dxa"/>
          </w:tcPr>
          <w:p w14:paraId="1AFE9155" w14:textId="4217281F" w:rsidR="00547248" w:rsidRDefault="00547248" w:rsidP="00547248">
            <w:pPr>
              <w:pStyle w:val="ListParagraph"/>
              <w:ind w:left="0"/>
              <w:jc w:val="center"/>
            </w:pPr>
            <w:r>
              <w:t>Corresponding functional value or Boolean value to the mathematical operation</w:t>
            </w:r>
          </w:p>
        </w:tc>
      </w:tr>
      <w:tr w:rsidR="00547248" w14:paraId="009F951A" w14:textId="77777777" w:rsidTr="00547248">
        <w:tc>
          <w:tcPr>
            <w:tcW w:w="1877" w:type="dxa"/>
          </w:tcPr>
          <w:p w14:paraId="41E3A505" w14:textId="14422D58" w:rsidR="00547248" w:rsidRDefault="00547248" w:rsidP="00547248">
            <w:pPr>
              <w:pStyle w:val="ListParagraph"/>
              <w:ind w:left="0"/>
              <w:jc w:val="center"/>
            </w:pPr>
            <w:r>
              <w:t>H_03_L_01</w:t>
            </w:r>
          </w:p>
        </w:tc>
        <w:tc>
          <w:tcPr>
            <w:tcW w:w="1570" w:type="dxa"/>
          </w:tcPr>
          <w:p w14:paraId="553E92F9" w14:textId="0DCE30CD" w:rsidR="00547248" w:rsidRDefault="00547248" w:rsidP="00547248">
            <w:pPr>
              <w:pStyle w:val="ListParagraph"/>
              <w:ind w:left="0"/>
              <w:jc w:val="center"/>
            </w:pPr>
            <w:r>
              <w:t>Arithmetic operations: addition, subtraction, multiplication, division, modulus.</w:t>
            </w:r>
          </w:p>
        </w:tc>
        <w:tc>
          <w:tcPr>
            <w:tcW w:w="1691" w:type="dxa"/>
          </w:tcPr>
          <w:p w14:paraId="5C993259" w14:textId="1DD3D4F8" w:rsidR="00547248" w:rsidRDefault="00547248" w:rsidP="00547248">
            <w:pPr>
              <w:pStyle w:val="ListParagraph"/>
              <w:ind w:left="0"/>
              <w:jc w:val="center"/>
            </w:pPr>
            <w:r>
              <w:t>Calculated area and perimeter of shape</w:t>
            </w:r>
          </w:p>
        </w:tc>
        <w:tc>
          <w:tcPr>
            <w:tcW w:w="1587" w:type="dxa"/>
          </w:tcPr>
          <w:p w14:paraId="7C2D5CA4" w14:textId="4AD81725" w:rsidR="00547248" w:rsidRDefault="00547248" w:rsidP="00547248">
            <w:pPr>
              <w:pStyle w:val="ListParagraph"/>
              <w:ind w:left="0"/>
              <w:jc w:val="center"/>
            </w:pPr>
            <w:r>
              <w:t>area and perimeter of shape</w:t>
            </w:r>
          </w:p>
        </w:tc>
        <w:tc>
          <w:tcPr>
            <w:tcW w:w="1855" w:type="dxa"/>
          </w:tcPr>
          <w:p w14:paraId="7347F763" w14:textId="72BA40BC" w:rsidR="00547248" w:rsidRDefault="00547248" w:rsidP="00547248">
            <w:pPr>
              <w:pStyle w:val="ListParagraph"/>
              <w:ind w:left="0"/>
              <w:jc w:val="center"/>
            </w:pPr>
            <w:r>
              <w:t>Corresponding mathematical operation value</w:t>
            </w:r>
          </w:p>
        </w:tc>
        <w:tc>
          <w:tcPr>
            <w:tcW w:w="2040" w:type="dxa"/>
          </w:tcPr>
          <w:p w14:paraId="2AEA7BE4" w14:textId="58CF22C9" w:rsidR="00547248" w:rsidRDefault="00547248" w:rsidP="00547248">
            <w:pPr>
              <w:pStyle w:val="ListParagraph"/>
              <w:ind w:left="0"/>
              <w:jc w:val="center"/>
            </w:pPr>
            <w:r>
              <w:t>Corresponding mathematical operation value</w:t>
            </w:r>
          </w:p>
        </w:tc>
      </w:tr>
      <w:tr w:rsidR="00547248" w14:paraId="19E58E78" w14:textId="77777777" w:rsidTr="00547248">
        <w:tc>
          <w:tcPr>
            <w:tcW w:w="1877" w:type="dxa"/>
          </w:tcPr>
          <w:p w14:paraId="2E0D8AC5" w14:textId="03D24152" w:rsidR="00547248" w:rsidRDefault="00547248" w:rsidP="00547248">
            <w:pPr>
              <w:pStyle w:val="ListParagraph"/>
              <w:ind w:left="0"/>
              <w:jc w:val="center"/>
            </w:pPr>
            <w:r>
              <w:t>H_03_L_01_01</w:t>
            </w:r>
          </w:p>
        </w:tc>
        <w:tc>
          <w:tcPr>
            <w:tcW w:w="1570" w:type="dxa"/>
          </w:tcPr>
          <w:p w14:paraId="5891720B" w14:textId="0C3220D9" w:rsidR="00547248" w:rsidRDefault="00547248" w:rsidP="00547248">
            <w:pPr>
              <w:pStyle w:val="ListParagraph"/>
              <w:ind w:left="0"/>
              <w:jc w:val="center"/>
            </w:pPr>
            <w:r>
              <w:t>Addition</w:t>
            </w:r>
          </w:p>
        </w:tc>
        <w:tc>
          <w:tcPr>
            <w:tcW w:w="1691" w:type="dxa"/>
          </w:tcPr>
          <w:p w14:paraId="5ED0FEF7" w14:textId="2CD90634" w:rsidR="00547248" w:rsidRDefault="00BA217B" w:rsidP="00BA217B">
            <w:pPr>
              <w:pStyle w:val="ListParagraph"/>
              <w:ind w:left="0"/>
              <w:jc w:val="center"/>
            </w:pPr>
            <w:r>
              <w:t>Calculated area and perimeter of shape</w:t>
            </w:r>
          </w:p>
        </w:tc>
        <w:tc>
          <w:tcPr>
            <w:tcW w:w="1587" w:type="dxa"/>
          </w:tcPr>
          <w:p w14:paraId="2FB6BC60" w14:textId="77777777" w:rsidR="00E80F4F" w:rsidRDefault="00E80F4F" w:rsidP="006D3B44">
            <w:pPr>
              <w:pStyle w:val="ListParagraph"/>
              <w:ind w:left="0"/>
              <w:jc w:val="center"/>
            </w:pPr>
            <w:proofErr w:type="spellStart"/>
            <w:r>
              <w:t>Eg</w:t>
            </w:r>
            <w:proofErr w:type="spellEnd"/>
            <w:r>
              <w:t>:</w:t>
            </w:r>
          </w:p>
          <w:p w14:paraId="7AEE93E0" w14:textId="01D8C01D" w:rsidR="00547248" w:rsidRDefault="00BA217B" w:rsidP="006D3B44">
            <w:pPr>
              <w:pStyle w:val="ListParagraph"/>
              <w:ind w:left="0"/>
              <w:jc w:val="center"/>
            </w:pPr>
            <w:r>
              <w:t>Area=</w:t>
            </w:r>
            <w:r w:rsidR="006D3B44">
              <w:t>20, perimeter</w:t>
            </w:r>
            <w:r>
              <w:t>=9</w:t>
            </w:r>
          </w:p>
          <w:p w14:paraId="12D223F2" w14:textId="5E86F840" w:rsidR="00BA217B" w:rsidRDefault="00BA217B" w:rsidP="006D3B44">
            <w:pPr>
              <w:pStyle w:val="ListParagraph"/>
              <w:ind w:left="0"/>
              <w:jc w:val="center"/>
            </w:pPr>
          </w:p>
        </w:tc>
        <w:tc>
          <w:tcPr>
            <w:tcW w:w="1855" w:type="dxa"/>
          </w:tcPr>
          <w:p w14:paraId="22B9C911" w14:textId="13A00EBF" w:rsidR="00547248" w:rsidRDefault="00BA217B" w:rsidP="00547248">
            <w:pPr>
              <w:pStyle w:val="ListParagraph"/>
              <w:ind w:left="0"/>
              <w:jc w:val="center"/>
            </w:pPr>
            <w:r>
              <w:t>29</w:t>
            </w:r>
          </w:p>
        </w:tc>
        <w:tc>
          <w:tcPr>
            <w:tcW w:w="2040" w:type="dxa"/>
          </w:tcPr>
          <w:p w14:paraId="4C6355F6" w14:textId="4624F471" w:rsidR="00547248" w:rsidRDefault="00BA217B" w:rsidP="00547248">
            <w:pPr>
              <w:pStyle w:val="ListParagraph"/>
              <w:ind w:left="0"/>
              <w:jc w:val="center"/>
            </w:pPr>
            <w:r>
              <w:t>29</w:t>
            </w:r>
          </w:p>
        </w:tc>
      </w:tr>
      <w:tr w:rsidR="00547248" w14:paraId="0BCE9F4B" w14:textId="77777777" w:rsidTr="00547248">
        <w:tc>
          <w:tcPr>
            <w:tcW w:w="1877" w:type="dxa"/>
          </w:tcPr>
          <w:p w14:paraId="2C9D46A6" w14:textId="3FC0F931" w:rsidR="00547248" w:rsidRDefault="00547248" w:rsidP="00547248">
            <w:pPr>
              <w:pStyle w:val="ListParagraph"/>
              <w:ind w:left="0"/>
              <w:jc w:val="center"/>
            </w:pPr>
            <w:r>
              <w:t>H_03_L_02</w:t>
            </w:r>
          </w:p>
        </w:tc>
        <w:tc>
          <w:tcPr>
            <w:tcW w:w="1570" w:type="dxa"/>
          </w:tcPr>
          <w:p w14:paraId="28AC1D6E" w14:textId="7D831F92" w:rsidR="00547248" w:rsidRDefault="00547248" w:rsidP="00547248">
            <w:pPr>
              <w:pStyle w:val="ListParagraph"/>
              <w:ind w:left="0"/>
              <w:jc w:val="center"/>
            </w:pPr>
            <w:r>
              <w:t>Checking if the input is odd or even</w:t>
            </w:r>
          </w:p>
        </w:tc>
        <w:tc>
          <w:tcPr>
            <w:tcW w:w="1691" w:type="dxa"/>
          </w:tcPr>
          <w:p w14:paraId="6DF1D79B" w14:textId="29430610" w:rsidR="00547248" w:rsidRDefault="00BA217B" w:rsidP="00547248">
            <w:pPr>
              <w:pStyle w:val="ListParagraph"/>
              <w:ind w:left="0"/>
              <w:jc w:val="center"/>
            </w:pPr>
            <w:r>
              <w:t>Calculated area and perimeter of shape</w:t>
            </w:r>
          </w:p>
        </w:tc>
        <w:tc>
          <w:tcPr>
            <w:tcW w:w="1587" w:type="dxa"/>
          </w:tcPr>
          <w:p w14:paraId="71E93C8F" w14:textId="1071CD95" w:rsidR="00547248" w:rsidRDefault="00E80F4F" w:rsidP="006D3B44">
            <w:pPr>
              <w:pStyle w:val="ListParagraph"/>
              <w:ind w:left="0"/>
              <w:jc w:val="center"/>
            </w:pPr>
            <w:proofErr w:type="spellStart"/>
            <w:r>
              <w:t>Eg</w:t>
            </w:r>
            <w:proofErr w:type="spellEnd"/>
            <w:r>
              <w:t>: Area=40,perimeter=13</w:t>
            </w:r>
          </w:p>
        </w:tc>
        <w:tc>
          <w:tcPr>
            <w:tcW w:w="1855" w:type="dxa"/>
          </w:tcPr>
          <w:p w14:paraId="1BC51F7B" w14:textId="4497DD65" w:rsidR="00E80F4F" w:rsidRDefault="00E80F4F" w:rsidP="00E80F4F">
            <w:pPr>
              <w:pStyle w:val="ListParagraph"/>
              <w:ind w:left="0"/>
              <w:jc w:val="center"/>
            </w:pPr>
            <w:r>
              <w:t>1,0</w:t>
            </w:r>
          </w:p>
        </w:tc>
        <w:tc>
          <w:tcPr>
            <w:tcW w:w="2040" w:type="dxa"/>
          </w:tcPr>
          <w:p w14:paraId="745569F4" w14:textId="49986CFA" w:rsidR="00E80F4F" w:rsidRDefault="00E80F4F" w:rsidP="00E80F4F">
            <w:pPr>
              <w:pStyle w:val="ListParagraph"/>
              <w:ind w:left="0"/>
              <w:jc w:val="center"/>
            </w:pPr>
            <w:r>
              <w:t>1,0</w:t>
            </w:r>
          </w:p>
        </w:tc>
      </w:tr>
      <w:tr w:rsidR="00547248" w14:paraId="03DD6690" w14:textId="77777777" w:rsidTr="00547248">
        <w:tc>
          <w:tcPr>
            <w:tcW w:w="1877" w:type="dxa"/>
          </w:tcPr>
          <w:p w14:paraId="6350CD40" w14:textId="258C55DC" w:rsidR="00547248" w:rsidRDefault="00547248" w:rsidP="00547248">
            <w:pPr>
              <w:pStyle w:val="ListParagraph"/>
              <w:ind w:left="0"/>
              <w:jc w:val="center"/>
            </w:pPr>
            <w:r>
              <w:t>H_03_L_03</w:t>
            </w:r>
          </w:p>
        </w:tc>
        <w:tc>
          <w:tcPr>
            <w:tcW w:w="1570" w:type="dxa"/>
          </w:tcPr>
          <w:p w14:paraId="2DDF06B7" w14:textId="30AD8B52" w:rsidR="00547248" w:rsidRDefault="00547248" w:rsidP="00547248">
            <w:pPr>
              <w:pStyle w:val="ListParagraph"/>
              <w:ind w:left="0"/>
              <w:jc w:val="center"/>
            </w:pPr>
            <w:r>
              <w:t>Checking if input is prime or composite</w:t>
            </w:r>
          </w:p>
        </w:tc>
        <w:tc>
          <w:tcPr>
            <w:tcW w:w="1691" w:type="dxa"/>
          </w:tcPr>
          <w:p w14:paraId="601154A0" w14:textId="378E85FE" w:rsidR="00547248" w:rsidRDefault="00BA217B" w:rsidP="00547248">
            <w:pPr>
              <w:pStyle w:val="ListParagraph"/>
              <w:ind w:left="0"/>
              <w:jc w:val="center"/>
            </w:pPr>
            <w:r>
              <w:t>Calculated area and perimeter of shape</w:t>
            </w:r>
          </w:p>
        </w:tc>
        <w:tc>
          <w:tcPr>
            <w:tcW w:w="1587" w:type="dxa"/>
          </w:tcPr>
          <w:p w14:paraId="13E8562B" w14:textId="035EFB61" w:rsidR="00547248" w:rsidRDefault="00E80F4F" w:rsidP="006D3B44">
            <w:pPr>
              <w:pStyle w:val="ListParagraph"/>
              <w:ind w:left="0"/>
              <w:jc w:val="center"/>
            </w:pPr>
            <w:proofErr w:type="spellStart"/>
            <w:r>
              <w:t>Eg</w:t>
            </w:r>
            <w:proofErr w:type="spellEnd"/>
            <w:r>
              <w:t>: Area=40,perimeter=13</w:t>
            </w:r>
          </w:p>
        </w:tc>
        <w:tc>
          <w:tcPr>
            <w:tcW w:w="1855" w:type="dxa"/>
          </w:tcPr>
          <w:p w14:paraId="533E7381" w14:textId="00186502" w:rsidR="00547248" w:rsidRDefault="00E80F4F" w:rsidP="00547248">
            <w:pPr>
              <w:pStyle w:val="ListParagraph"/>
              <w:ind w:left="0"/>
              <w:jc w:val="center"/>
            </w:pPr>
            <w:r>
              <w:t>0,1</w:t>
            </w:r>
          </w:p>
        </w:tc>
        <w:tc>
          <w:tcPr>
            <w:tcW w:w="2040" w:type="dxa"/>
          </w:tcPr>
          <w:p w14:paraId="1DE20B6F" w14:textId="5E3D67A1" w:rsidR="00547248" w:rsidRDefault="00E80F4F" w:rsidP="00547248">
            <w:pPr>
              <w:pStyle w:val="ListParagraph"/>
              <w:ind w:left="0"/>
              <w:jc w:val="center"/>
            </w:pPr>
            <w:r>
              <w:t>0,1</w:t>
            </w:r>
          </w:p>
        </w:tc>
      </w:tr>
      <w:tr w:rsidR="00547248" w14:paraId="18A0DADF" w14:textId="77777777" w:rsidTr="00547248">
        <w:tc>
          <w:tcPr>
            <w:tcW w:w="1877" w:type="dxa"/>
          </w:tcPr>
          <w:p w14:paraId="6D72BFDC" w14:textId="7F3A9464" w:rsidR="00547248" w:rsidRDefault="00547248" w:rsidP="00547248">
            <w:pPr>
              <w:pStyle w:val="ListParagraph"/>
              <w:ind w:left="0"/>
              <w:jc w:val="center"/>
            </w:pPr>
            <w:r>
              <w:t>H_03_L_04</w:t>
            </w:r>
          </w:p>
        </w:tc>
        <w:tc>
          <w:tcPr>
            <w:tcW w:w="1570" w:type="dxa"/>
          </w:tcPr>
          <w:p w14:paraId="66374325" w14:textId="5C3A22C0" w:rsidR="00547248" w:rsidRDefault="00547248" w:rsidP="00547248">
            <w:pPr>
              <w:pStyle w:val="ListParagraph"/>
              <w:ind w:left="0"/>
              <w:jc w:val="center"/>
            </w:pPr>
            <w:r>
              <w:t xml:space="preserve">Checking if the number is positive, </w:t>
            </w:r>
            <w:r>
              <w:lastRenderedPageBreak/>
              <w:t>negative or zero</w:t>
            </w:r>
          </w:p>
        </w:tc>
        <w:tc>
          <w:tcPr>
            <w:tcW w:w="1691" w:type="dxa"/>
          </w:tcPr>
          <w:p w14:paraId="7117D5C1" w14:textId="64D60513" w:rsidR="00547248" w:rsidRDefault="00BA217B" w:rsidP="00547248">
            <w:pPr>
              <w:pStyle w:val="ListParagraph"/>
              <w:ind w:left="0"/>
              <w:jc w:val="center"/>
            </w:pPr>
            <w:r>
              <w:lastRenderedPageBreak/>
              <w:t xml:space="preserve">Calculated area and </w:t>
            </w:r>
            <w:r>
              <w:lastRenderedPageBreak/>
              <w:t>perimeter of shape</w:t>
            </w:r>
          </w:p>
        </w:tc>
        <w:tc>
          <w:tcPr>
            <w:tcW w:w="1587" w:type="dxa"/>
          </w:tcPr>
          <w:p w14:paraId="3A703BDC" w14:textId="7F8CECD3" w:rsidR="00547248" w:rsidRDefault="00E80F4F" w:rsidP="00547248">
            <w:pPr>
              <w:pStyle w:val="ListParagraph"/>
              <w:ind w:left="0"/>
              <w:jc w:val="center"/>
            </w:pPr>
            <w:proofErr w:type="spellStart"/>
            <w:r>
              <w:lastRenderedPageBreak/>
              <w:t>Eg</w:t>
            </w:r>
            <w:proofErr w:type="spellEnd"/>
            <w:r>
              <w:t>: Area=40,perimeter=13</w:t>
            </w:r>
          </w:p>
        </w:tc>
        <w:tc>
          <w:tcPr>
            <w:tcW w:w="1855" w:type="dxa"/>
          </w:tcPr>
          <w:p w14:paraId="7EB52C60" w14:textId="6A253BDA" w:rsidR="00547248" w:rsidRDefault="00E80F4F" w:rsidP="00547248">
            <w:pPr>
              <w:pStyle w:val="ListParagraph"/>
              <w:ind w:left="0"/>
              <w:jc w:val="center"/>
            </w:pPr>
            <w:r>
              <w:t>1,1</w:t>
            </w:r>
          </w:p>
        </w:tc>
        <w:tc>
          <w:tcPr>
            <w:tcW w:w="2040" w:type="dxa"/>
          </w:tcPr>
          <w:p w14:paraId="07746DB1" w14:textId="4FE6FF33" w:rsidR="00547248" w:rsidRDefault="00E80F4F" w:rsidP="00547248">
            <w:pPr>
              <w:pStyle w:val="ListParagraph"/>
              <w:ind w:left="0"/>
              <w:jc w:val="center"/>
            </w:pPr>
            <w:r>
              <w:t>1,1</w:t>
            </w:r>
          </w:p>
        </w:tc>
      </w:tr>
      <w:tr w:rsidR="00547248" w14:paraId="53EF17A7" w14:textId="77777777" w:rsidTr="00547248">
        <w:tc>
          <w:tcPr>
            <w:tcW w:w="1877" w:type="dxa"/>
          </w:tcPr>
          <w:p w14:paraId="5E48BADD" w14:textId="1993C64C" w:rsidR="00547248" w:rsidRDefault="00547248" w:rsidP="00547248">
            <w:pPr>
              <w:pStyle w:val="ListParagraph"/>
              <w:ind w:left="0"/>
              <w:jc w:val="center"/>
            </w:pPr>
            <w:r>
              <w:lastRenderedPageBreak/>
              <w:t>H_03_L_05</w:t>
            </w:r>
          </w:p>
        </w:tc>
        <w:tc>
          <w:tcPr>
            <w:tcW w:w="1570" w:type="dxa"/>
          </w:tcPr>
          <w:p w14:paraId="273586E7" w14:textId="405E3300" w:rsidR="00547248" w:rsidRDefault="00547248" w:rsidP="00547248">
            <w:pPr>
              <w:pStyle w:val="ListParagraph"/>
              <w:ind w:left="0"/>
              <w:jc w:val="center"/>
            </w:pPr>
            <w:r>
              <w:t>Finding reverse of the number</w:t>
            </w:r>
          </w:p>
        </w:tc>
        <w:tc>
          <w:tcPr>
            <w:tcW w:w="1691" w:type="dxa"/>
          </w:tcPr>
          <w:p w14:paraId="4B8524DC" w14:textId="70510EE2" w:rsidR="00547248" w:rsidRDefault="00BA217B" w:rsidP="00547248">
            <w:pPr>
              <w:pStyle w:val="ListParagraph"/>
              <w:ind w:left="0"/>
              <w:jc w:val="center"/>
            </w:pPr>
            <w:r>
              <w:t>Calculated area and perimeter of shape</w:t>
            </w:r>
          </w:p>
        </w:tc>
        <w:tc>
          <w:tcPr>
            <w:tcW w:w="1587" w:type="dxa"/>
          </w:tcPr>
          <w:p w14:paraId="4DE3D6B3" w14:textId="2FAF5129" w:rsidR="00547248" w:rsidRDefault="00E80F4F" w:rsidP="00E80F4F">
            <w:pPr>
              <w:pStyle w:val="ListParagraph"/>
              <w:ind w:left="0"/>
              <w:jc w:val="center"/>
            </w:pPr>
            <w:proofErr w:type="spellStart"/>
            <w:r>
              <w:t>Eg</w:t>
            </w:r>
            <w:proofErr w:type="spellEnd"/>
            <w:r>
              <w:t>: Area=298,perimeter=148</w:t>
            </w:r>
          </w:p>
        </w:tc>
        <w:tc>
          <w:tcPr>
            <w:tcW w:w="1855" w:type="dxa"/>
          </w:tcPr>
          <w:p w14:paraId="38B07582" w14:textId="5EC4A9F0" w:rsidR="00547248" w:rsidRDefault="00E80F4F" w:rsidP="00547248">
            <w:pPr>
              <w:pStyle w:val="ListParagraph"/>
              <w:ind w:left="0"/>
              <w:jc w:val="center"/>
            </w:pPr>
            <w:r>
              <w:t>892,841</w:t>
            </w:r>
          </w:p>
        </w:tc>
        <w:tc>
          <w:tcPr>
            <w:tcW w:w="2040" w:type="dxa"/>
          </w:tcPr>
          <w:p w14:paraId="6498C5F4" w14:textId="3BD9A9EC" w:rsidR="00547248" w:rsidRDefault="00E80F4F" w:rsidP="00547248">
            <w:pPr>
              <w:pStyle w:val="ListParagraph"/>
              <w:ind w:left="0"/>
              <w:jc w:val="center"/>
            </w:pPr>
            <w:r>
              <w:t>892,841</w:t>
            </w:r>
          </w:p>
        </w:tc>
      </w:tr>
      <w:tr w:rsidR="00547248" w14:paraId="42036FFF" w14:textId="77777777" w:rsidTr="00547248">
        <w:tc>
          <w:tcPr>
            <w:tcW w:w="1877" w:type="dxa"/>
          </w:tcPr>
          <w:p w14:paraId="1A20FBFE" w14:textId="59A007DA" w:rsidR="00547248" w:rsidRDefault="00547248" w:rsidP="00547248">
            <w:pPr>
              <w:pStyle w:val="ListParagraph"/>
              <w:ind w:left="0"/>
              <w:jc w:val="center"/>
            </w:pPr>
            <w:r>
              <w:t>H_03_L_06</w:t>
            </w:r>
          </w:p>
        </w:tc>
        <w:tc>
          <w:tcPr>
            <w:tcW w:w="1570" w:type="dxa"/>
          </w:tcPr>
          <w:p w14:paraId="7E70082D" w14:textId="079A8146" w:rsidR="00547248" w:rsidRDefault="00547248" w:rsidP="00547248">
            <w:pPr>
              <w:pStyle w:val="ListParagraph"/>
              <w:ind w:left="0"/>
              <w:jc w:val="center"/>
            </w:pPr>
            <w:r>
              <w:t>Finding factorial of the number</w:t>
            </w:r>
          </w:p>
        </w:tc>
        <w:tc>
          <w:tcPr>
            <w:tcW w:w="1691" w:type="dxa"/>
          </w:tcPr>
          <w:p w14:paraId="2AF69C70" w14:textId="01F17C48" w:rsidR="00547248" w:rsidRDefault="00BA217B" w:rsidP="00547248">
            <w:pPr>
              <w:pStyle w:val="ListParagraph"/>
              <w:ind w:left="0"/>
              <w:jc w:val="center"/>
            </w:pPr>
            <w:r>
              <w:t>Calculated area and perimeter of shape</w:t>
            </w:r>
          </w:p>
        </w:tc>
        <w:tc>
          <w:tcPr>
            <w:tcW w:w="1587" w:type="dxa"/>
          </w:tcPr>
          <w:p w14:paraId="51DC325A" w14:textId="6C53454D" w:rsidR="00547248" w:rsidRDefault="00E80F4F" w:rsidP="00E80F4F">
            <w:pPr>
              <w:pStyle w:val="ListParagraph"/>
              <w:ind w:left="0"/>
              <w:jc w:val="center"/>
            </w:pPr>
            <w:proofErr w:type="spellStart"/>
            <w:r>
              <w:t>Eg</w:t>
            </w:r>
            <w:proofErr w:type="spellEnd"/>
            <w:r>
              <w:t>: Area=10,perimeter=7</w:t>
            </w:r>
          </w:p>
        </w:tc>
        <w:tc>
          <w:tcPr>
            <w:tcW w:w="1855" w:type="dxa"/>
          </w:tcPr>
          <w:p w14:paraId="07849358" w14:textId="65848514" w:rsidR="00547248" w:rsidRDefault="00E80F4F" w:rsidP="00547248">
            <w:pPr>
              <w:pStyle w:val="ListParagraph"/>
              <w:ind w:left="0"/>
              <w:jc w:val="center"/>
            </w:pPr>
            <w:r>
              <w:t>3,628,800, 5,040</w:t>
            </w:r>
          </w:p>
        </w:tc>
        <w:tc>
          <w:tcPr>
            <w:tcW w:w="2040" w:type="dxa"/>
          </w:tcPr>
          <w:p w14:paraId="041558FC" w14:textId="0399FBD9" w:rsidR="00547248" w:rsidRDefault="00E80F4F" w:rsidP="00547248">
            <w:pPr>
              <w:pStyle w:val="ListParagraph"/>
              <w:ind w:left="0"/>
              <w:jc w:val="center"/>
            </w:pPr>
            <w:r>
              <w:t>3,628,800, 5,040</w:t>
            </w:r>
          </w:p>
        </w:tc>
      </w:tr>
      <w:tr w:rsidR="00547248" w14:paraId="45E0A603" w14:textId="77777777" w:rsidTr="00547248">
        <w:tc>
          <w:tcPr>
            <w:tcW w:w="1877" w:type="dxa"/>
          </w:tcPr>
          <w:p w14:paraId="72A73153" w14:textId="2AB4DFB3" w:rsidR="00547248" w:rsidRDefault="00547248" w:rsidP="00547248">
            <w:pPr>
              <w:pStyle w:val="ListParagraph"/>
              <w:ind w:left="0"/>
              <w:jc w:val="center"/>
            </w:pPr>
            <w:r>
              <w:t>H_03_L_07</w:t>
            </w:r>
          </w:p>
        </w:tc>
        <w:tc>
          <w:tcPr>
            <w:tcW w:w="1570" w:type="dxa"/>
          </w:tcPr>
          <w:p w14:paraId="131C2083" w14:textId="12C96F94" w:rsidR="00547248" w:rsidRDefault="00547248" w:rsidP="00547248">
            <w:pPr>
              <w:pStyle w:val="ListParagraph"/>
              <w:ind w:left="0"/>
              <w:jc w:val="center"/>
            </w:pPr>
            <w:r>
              <w:t>Finding sum of digits</w:t>
            </w:r>
          </w:p>
        </w:tc>
        <w:tc>
          <w:tcPr>
            <w:tcW w:w="1691" w:type="dxa"/>
          </w:tcPr>
          <w:p w14:paraId="3917EFAC" w14:textId="42D8556C" w:rsidR="00547248" w:rsidRDefault="00BA217B" w:rsidP="00547248">
            <w:pPr>
              <w:pStyle w:val="ListParagraph"/>
              <w:ind w:left="0"/>
              <w:jc w:val="center"/>
            </w:pPr>
            <w:r>
              <w:t>Calculated area and perimeter of shape</w:t>
            </w:r>
          </w:p>
        </w:tc>
        <w:tc>
          <w:tcPr>
            <w:tcW w:w="1587" w:type="dxa"/>
          </w:tcPr>
          <w:p w14:paraId="66526828" w14:textId="3B58551B" w:rsidR="00547248" w:rsidRDefault="00E80F4F" w:rsidP="00E80F4F">
            <w:pPr>
              <w:pStyle w:val="ListParagraph"/>
              <w:ind w:left="0"/>
              <w:jc w:val="center"/>
            </w:pPr>
            <w:proofErr w:type="spellStart"/>
            <w:r>
              <w:t>Eg</w:t>
            </w:r>
            <w:proofErr w:type="spellEnd"/>
            <w:r>
              <w:t>: Area=200,perimeter=120</w:t>
            </w:r>
          </w:p>
        </w:tc>
        <w:tc>
          <w:tcPr>
            <w:tcW w:w="1855" w:type="dxa"/>
          </w:tcPr>
          <w:p w14:paraId="0272BC19" w14:textId="0A21445A" w:rsidR="00547248" w:rsidRDefault="00E80F4F" w:rsidP="00547248">
            <w:pPr>
              <w:pStyle w:val="ListParagraph"/>
              <w:ind w:left="0"/>
              <w:jc w:val="center"/>
            </w:pPr>
            <w:r>
              <w:t>2,3</w:t>
            </w:r>
          </w:p>
        </w:tc>
        <w:tc>
          <w:tcPr>
            <w:tcW w:w="2040" w:type="dxa"/>
          </w:tcPr>
          <w:p w14:paraId="06A6BE56" w14:textId="495D2348" w:rsidR="00547248" w:rsidRDefault="00E80F4F" w:rsidP="00547248">
            <w:pPr>
              <w:pStyle w:val="ListParagraph"/>
              <w:ind w:left="0"/>
              <w:jc w:val="center"/>
            </w:pPr>
            <w:r>
              <w:t>2,3</w:t>
            </w:r>
          </w:p>
        </w:tc>
      </w:tr>
      <w:tr w:rsidR="00547248" w14:paraId="0133C67E" w14:textId="77777777" w:rsidTr="00547248">
        <w:tc>
          <w:tcPr>
            <w:tcW w:w="1877" w:type="dxa"/>
          </w:tcPr>
          <w:p w14:paraId="37E7BD5F" w14:textId="50165CDE" w:rsidR="00547248" w:rsidRDefault="00547248" w:rsidP="00547248">
            <w:pPr>
              <w:pStyle w:val="ListParagraph"/>
              <w:ind w:left="0"/>
              <w:jc w:val="center"/>
            </w:pPr>
            <w:r>
              <w:t>H_03_L_08</w:t>
            </w:r>
          </w:p>
        </w:tc>
        <w:tc>
          <w:tcPr>
            <w:tcW w:w="1570" w:type="dxa"/>
          </w:tcPr>
          <w:p w14:paraId="5058AFEA" w14:textId="4C0678CD" w:rsidR="00547248" w:rsidRDefault="00547248" w:rsidP="00547248">
            <w:pPr>
              <w:pStyle w:val="ListParagraph"/>
              <w:ind w:left="0"/>
              <w:jc w:val="center"/>
            </w:pPr>
            <w:r>
              <w:t>Checking if the input is a magic number</w:t>
            </w:r>
          </w:p>
        </w:tc>
        <w:tc>
          <w:tcPr>
            <w:tcW w:w="1691" w:type="dxa"/>
          </w:tcPr>
          <w:p w14:paraId="75618C01" w14:textId="63003781" w:rsidR="00547248" w:rsidRDefault="00BA217B" w:rsidP="00547248">
            <w:pPr>
              <w:pStyle w:val="ListParagraph"/>
              <w:ind w:left="0"/>
              <w:jc w:val="center"/>
            </w:pPr>
            <w:r>
              <w:t>Calculated area and perimeter of shape</w:t>
            </w:r>
          </w:p>
        </w:tc>
        <w:tc>
          <w:tcPr>
            <w:tcW w:w="1587" w:type="dxa"/>
          </w:tcPr>
          <w:p w14:paraId="3A450710" w14:textId="380296A6" w:rsidR="00547248" w:rsidRDefault="00E80F4F" w:rsidP="003E4D78">
            <w:pPr>
              <w:pStyle w:val="ListParagraph"/>
              <w:ind w:left="0"/>
              <w:jc w:val="center"/>
            </w:pPr>
            <w:proofErr w:type="spellStart"/>
            <w:r>
              <w:t>Eg</w:t>
            </w:r>
            <w:proofErr w:type="spellEnd"/>
            <w:r>
              <w:t>: Area=</w:t>
            </w:r>
            <w:r w:rsidR="003E4D78">
              <w:t>240</w:t>
            </w:r>
            <w:r>
              <w:t>,perimeter=</w:t>
            </w:r>
            <w:r w:rsidR="003E4D78">
              <w:t>100</w:t>
            </w:r>
          </w:p>
        </w:tc>
        <w:tc>
          <w:tcPr>
            <w:tcW w:w="1855" w:type="dxa"/>
          </w:tcPr>
          <w:p w14:paraId="052CBEAB" w14:textId="3C8D4BBC" w:rsidR="00547248" w:rsidRDefault="003E4D78" w:rsidP="003E4D78">
            <w:pPr>
              <w:pStyle w:val="ListParagraph"/>
              <w:ind w:left="0"/>
              <w:jc w:val="center"/>
            </w:pPr>
            <w:r>
              <w:t>0,1</w:t>
            </w:r>
          </w:p>
        </w:tc>
        <w:tc>
          <w:tcPr>
            <w:tcW w:w="2040" w:type="dxa"/>
          </w:tcPr>
          <w:p w14:paraId="209B4F09" w14:textId="12D6BC57" w:rsidR="00547248" w:rsidRDefault="003E4D78" w:rsidP="00547248">
            <w:pPr>
              <w:pStyle w:val="ListParagraph"/>
              <w:ind w:left="0"/>
              <w:jc w:val="center"/>
            </w:pPr>
            <w:r>
              <w:t>0,1</w:t>
            </w:r>
          </w:p>
        </w:tc>
      </w:tr>
    </w:tbl>
    <w:p w14:paraId="3924B21C" w14:textId="77777777" w:rsidR="000A37D3" w:rsidRPr="000A37D3" w:rsidRDefault="000A37D3" w:rsidP="000A37D3"/>
    <w:p w14:paraId="13CFCA1D" w14:textId="4C94E0E3" w:rsidR="00BF7765" w:rsidRDefault="00BF7765" w:rsidP="0025196C"/>
    <w:p w14:paraId="06845529" w14:textId="2B91EB64" w:rsidR="00BF7765" w:rsidRDefault="0051498C" w:rsidP="0051498C">
      <w:pPr>
        <w:pStyle w:val="Heading3"/>
      </w:pPr>
      <w:r>
        <w:t>Screenshots:</w:t>
      </w:r>
      <w:r w:rsidR="00086F3F" w:rsidRPr="00086F3F">
        <w:t xml:space="preserve"> </w:t>
      </w:r>
    </w:p>
    <w:p w14:paraId="4278F142" w14:textId="2FC85F12" w:rsidR="0051498C" w:rsidRPr="0051498C" w:rsidRDefault="00086F3F" w:rsidP="0051498C">
      <w:r>
        <w:lastRenderedPageBreak/>
        <w:pict w14:anchorId="62517214">
          <v:shape id="_x0000_i1033" type="#_x0000_t75" style="width:512.25pt;height:4in">
            <v:imagedata r:id="rId29" o:title="Screenshot (7)"/>
          </v:shape>
        </w:pict>
      </w:r>
      <w:r w:rsidR="0051498C">
        <w:pict w14:anchorId="3DB37E42">
          <v:shape id="_x0000_i1032" type="#_x0000_t75" style="width:512.25pt;height:4in">
            <v:imagedata r:id="rId30" o:title="Screenshot (6)"/>
          </v:shape>
        </w:pict>
      </w:r>
    </w:p>
    <w:p w14:paraId="591987B7" w14:textId="6A7C7B96" w:rsidR="0051498C" w:rsidRDefault="0051498C" w:rsidP="0025196C"/>
    <w:p w14:paraId="449E17F0" w14:textId="2E36825A" w:rsidR="0051498C" w:rsidRDefault="00086F3F" w:rsidP="0025196C">
      <w:r>
        <w:lastRenderedPageBreak/>
        <w:pict w14:anchorId="740BF7A0">
          <v:shape id="_x0000_i1035" type="#_x0000_t75" style="width:512.25pt;height:4in">
            <v:imagedata r:id="rId31" o:title="Screenshot (8)"/>
          </v:shape>
        </w:pict>
      </w:r>
    </w:p>
    <w:p w14:paraId="541267A8" w14:textId="1C968C1F" w:rsidR="0051498C" w:rsidRDefault="0051498C" w:rsidP="0025196C"/>
    <w:p w14:paraId="568A320A" w14:textId="61B9C73C" w:rsidR="0051498C" w:rsidRDefault="00086F3F" w:rsidP="0025196C">
      <w:r>
        <w:rPr>
          <w:noProof/>
          <w:lang w:bidi="ar-SA"/>
        </w:rPr>
        <w:drawing>
          <wp:inline distT="0" distB="0" distL="0" distR="0" wp14:anchorId="2F1D4242" wp14:editId="2B10307D">
            <wp:extent cx="6457950" cy="3630295"/>
            <wp:effectExtent l="0" t="0" r="0" b="8255"/>
            <wp:docPr id="6" name="Picture 6" descr="C:\Users\Mahavir\AppData\Local\Microsoft\Windows\INetCache\Content.Word\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havir\AppData\Local\Microsoft\Windows\INetCache\Content.Word\Screenshot (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57950" cy="3630295"/>
                    </a:xfrm>
                    <a:prstGeom prst="rect">
                      <a:avLst/>
                    </a:prstGeom>
                    <a:noFill/>
                    <a:ln>
                      <a:noFill/>
                    </a:ln>
                  </pic:spPr>
                </pic:pic>
              </a:graphicData>
            </a:graphic>
          </wp:inline>
        </w:drawing>
      </w:r>
    </w:p>
    <w:p w14:paraId="51ECFF3F" w14:textId="3C8D6466" w:rsidR="0051498C" w:rsidRDefault="0051498C" w:rsidP="0025196C"/>
    <w:p w14:paraId="1751789F" w14:textId="7A184808" w:rsidR="0051498C" w:rsidRDefault="0051498C" w:rsidP="0025196C"/>
    <w:p w14:paraId="10905C9C" w14:textId="37FD2470" w:rsidR="0051498C" w:rsidRDefault="0051498C" w:rsidP="0025196C"/>
    <w:p w14:paraId="056B9E54" w14:textId="18E076F1" w:rsidR="0051498C" w:rsidRDefault="00086F3F" w:rsidP="0025196C">
      <w:r w:rsidRPr="00086F3F">
        <w:rPr>
          <w:noProof/>
          <w:lang w:bidi="ar-SA"/>
        </w:rPr>
        <w:drawing>
          <wp:inline distT="0" distB="0" distL="0" distR="0" wp14:anchorId="23B08AF0" wp14:editId="038FB37A">
            <wp:extent cx="6457950" cy="3630824"/>
            <wp:effectExtent l="0" t="0" r="0" b="8255"/>
            <wp:docPr id="7" name="Picture 7" descr="C:\Users\Mahavir\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havir\Pictures\Screenshots\Screenshot (1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57950" cy="3630824"/>
                    </a:xfrm>
                    <a:prstGeom prst="rect">
                      <a:avLst/>
                    </a:prstGeom>
                    <a:noFill/>
                    <a:ln>
                      <a:noFill/>
                    </a:ln>
                  </pic:spPr>
                </pic:pic>
              </a:graphicData>
            </a:graphic>
          </wp:inline>
        </w:drawing>
      </w:r>
    </w:p>
    <w:p w14:paraId="763FB611" w14:textId="77777777" w:rsidR="00086F3F" w:rsidRDefault="00086F3F" w:rsidP="0025196C"/>
    <w:p w14:paraId="460AA0A1" w14:textId="2C9E95C1" w:rsidR="0051498C" w:rsidRDefault="00086F3F" w:rsidP="0025196C">
      <w:r>
        <w:pict w14:anchorId="51C0083E">
          <v:shape id="_x0000_i1046" type="#_x0000_t75" style="width:512.25pt;height:4in">
            <v:imagedata r:id="rId34" o:title="Screenshot (11)"/>
          </v:shape>
        </w:pict>
      </w:r>
    </w:p>
    <w:p w14:paraId="5F992E1E" w14:textId="329D6B7F" w:rsidR="0051498C" w:rsidRDefault="00F5082C" w:rsidP="0025196C">
      <w:r w:rsidRPr="00F5082C">
        <w:rPr>
          <w:noProof/>
          <w:lang w:bidi="ar-SA"/>
        </w:rPr>
        <w:lastRenderedPageBreak/>
        <w:drawing>
          <wp:inline distT="0" distB="0" distL="0" distR="0" wp14:anchorId="352BB942" wp14:editId="5D2CDA41">
            <wp:extent cx="6457950" cy="3630824"/>
            <wp:effectExtent l="0" t="0" r="0" b="8255"/>
            <wp:docPr id="8" name="Picture 8" descr="C:\Users\Mahavir\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havir\Pictures\Screenshots\Screenshot (1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57950" cy="3630824"/>
                    </a:xfrm>
                    <a:prstGeom prst="rect">
                      <a:avLst/>
                    </a:prstGeom>
                    <a:noFill/>
                    <a:ln>
                      <a:noFill/>
                    </a:ln>
                  </pic:spPr>
                </pic:pic>
              </a:graphicData>
            </a:graphic>
          </wp:inline>
        </w:drawing>
      </w:r>
    </w:p>
    <w:p w14:paraId="12E68BCB" w14:textId="28345A5E" w:rsidR="0051498C" w:rsidRDefault="0051498C" w:rsidP="0025196C"/>
    <w:p w14:paraId="7B7B91CD" w14:textId="05954FBE" w:rsidR="0051498C" w:rsidRDefault="0051498C" w:rsidP="0025196C"/>
    <w:p w14:paraId="4C20D7C8" w14:textId="2BF03136" w:rsidR="0051498C" w:rsidRDefault="0051498C" w:rsidP="0025196C"/>
    <w:p w14:paraId="389CA6C8" w14:textId="2F4825BB" w:rsidR="0051498C" w:rsidRDefault="0051498C" w:rsidP="0025196C"/>
    <w:p w14:paraId="7DDC46CE" w14:textId="3F87C70D" w:rsidR="0051498C" w:rsidRDefault="0051498C" w:rsidP="0025196C"/>
    <w:p w14:paraId="56EC0607" w14:textId="5676F48E" w:rsidR="0051498C" w:rsidRDefault="0051498C" w:rsidP="0025196C"/>
    <w:p w14:paraId="2C90C9C6" w14:textId="58488636" w:rsidR="0051498C" w:rsidRDefault="0051498C" w:rsidP="0025196C"/>
    <w:p w14:paraId="7151B9D4" w14:textId="6D92AFCE" w:rsidR="0051498C" w:rsidRDefault="0051498C" w:rsidP="0025196C"/>
    <w:p w14:paraId="2F6F6EE5" w14:textId="77777777" w:rsidR="0051498C" w:rsidRDefault="0051498C" w:rsidP="0025196C"/>
    <w:p w14:paraId="65D9CC10" w14:textId="77777777" w:rsidR="00146B13" w:rsidRDefault="00146B13" w:rsidP="0025196C">
      <w:pPr>
        <w:pStyle w:val="Heading1"/>
        <w:rPr>
          <w:sz w:val="36"/>
        </w:rPr>
      </w:pPr>
      <w:bookmarkStart w:id="39" w:name="_Toc51416380"/>
      <w:bookmarkEnd w:id="0"/>
      <w:bookmarkEnd w:id="1"/>
      <w:bookmarkEnd w:id="2"/>
      <w:bookmarkEnd w:id="3"/>
      <w:r w:rsidRPr="00BF7765">
        <w:rPr>
          <w:sz w:val="36"/>
        </w:rPr>
        <w:t>Appendix</w:t>
      </w:r>
      <w:bookmarkEnd w:id="39"/>
    </w:p>
    <w:p w14:paraId="35F1F9F6" w14:textId="1F0F33B4" w:rsidR="008B63F8" w:rsidRPr="008B63F8" w:rsidRDefault="008B63F8" w:rsidP="008B63F8">
      <w:pPr>
        <w:pStyle w:val="Heading3"/>
        <w:rPr>
          <w:b w:val="0"/>
        </w:rPr>
      </w:pPr>
      <w:bookmarkStart w:id="40" w:name="_Toc51416381"/>
      <w:r w:rsidRPr="008B63F8">
        <w:rPr>
          <w:b w:val="0"/>
        </w:rPr>
        <w:t>GitHub Activity</w:t>
      </w:r>
      <w:bookmarkEnd w:id="40"/>
    </w:p>
    <w:p w14:paraId="45147FF3" w14:textId="5E35218A" w:rsidR="001B36A1" w:rsidRDefault="007D72C9" w:rsidP="00146B13">
      <w:r w:rsidRPr="007D72C9">
        <w:rPr>
          <w:noProof/>
          <w:lang w:bidi="ar-SA"/>
        </w:rPr>
        <w:lastRenderedPageBreak/>
        <w:drawing>
          <wp:inline distT="0" distB="0" distL="0" distR="0" wp14:anchorId="1EC2E69A" wp14:editId="2C3CBF48">
            <wp:extent cx="6254803" cy="3518327"/>
            <wp:effectExtent l="0" t="0" r="0" b="6350"/>
            <wp:docPr id="17" name="Picture 17" descr="C:\Users\Hrithik Hiran\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rithik Hiran\Pictures\Screenshots\Screenshot (7).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58027" cy="3520140"/>
                    </a:xfrm>
                    <a:prstGeom prst="rect">
                      <a:avLst/>
                    </a:prstGeom>
                    <a:noFill/>
                    <a:ln>
                      <a:noFill/>
                    </a:ln>
                  </pic:spPr>
                </pic:pic>
              </a:graphicData>
            </a:graphic>
          </wp:inline>
        </w:drawing>
      </w:r>
    </w:p>
    <w:p w14:paraId="0D73DDDC" w14:textId="297D6A50" w:rsidR="007D72C9" w:rsidRDefault="007D72C9" w:rsidP="00146B13">
      <w:r w:rsidRPr="007D72C9">
        <w:rPr>
          <w:noProof/>
          <w:lang w:bidi="ar-SA"/>
        </w:rPr>
        <w:drawing>
          <wp:inline distT="0" distB="0" distL="0" distR="0" wp14:anchorId="57FDAB12" wp14:editId="1964DE12">
            <wp:extent cx="6254750" cy="3518949"/>
            <wp:effectExtent l="0" t="0" r="0" b="5715"/>
            <wp:docPr id="21" name="Picture 21" descr="C:\Users\Hrithik Hiran\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rithik Hiran\Pictures\Screenshots\Screenshot (8).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61014" cy="3522473"/>
                    </a:xfrm>
                    <a:prstGeom prst="rect">
                      <a:avLst/>
                    </a:prstGeom>
                    <a:noFill/>
                    <a:ln>
                      <a:noFill/>
                    </a:ln>
                  </pic:spPr>
                </pic:pic>
              </a:graphicData>
            </a:graphic>
          </wp:inline>
        </w:drawing>
      </w:r>
    </w:p>
    <w:p w14:paraId="515520D2" w14:textId="32B56960" w:rsidR="007D72C9" w:rsidRDefault="007D72C9" w:rsidP="00146B13">
      <w:r w:rsidRPr="007D72C9">
        <w:rPr>
          <w:noProof/>
          <w:lang w:bidi="ar-SA"/>
        </w:rPr>
        <w:lastRenderedPageBreak/>
        <w:drawing>
          <wp:inline distT="0" distB="0" distL="0" distR="0" wp14:anchorId="07C6BF2C" wp14:editId="6C3AC64F">
            <wp:extent cx="6457950" cy="3633270"/>
            <wp:effectExtent l="0" t="0" r="0" b="5715"/>
            <wp:docPr id="22" name="Picture 22" descr="C:\Users\Hrithik Hiran\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rithik Hiran\Pictures\Screenshots\Screenshot (9).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57950" cy="3633270"/>
                    </a:xfrm>
                    <a:prstGeom prst="rect">
                      <a:avLst/>
                    </a:prstGeom>
                    <a:noFill/>
                    <a:ln>
                      <a:noFill/>
                    </a:ln>
                  </pic:spPr>
                </pic:pic>
              </a:graphicData>
            </a:graphic>
          </wp:inline>
        </w:drawing>
      </w:r>
    </w:p>
    <w:p w14:paraId="25D6C68D" w14:textId="1B461BE5" w:rsidR="007D72C9" w:rsidRDefault="007D72C9" w:rsidP="00146B13">
      <w:r w:rsidRPr="007D72C9">
        <w:rPr>
          <w:noProof/>
          <w:lang w:bidi="ar-SA"/>
        </w:rPr>
        <w:drawing>
          <wp:inline distT="0" distB="0" distL="0" distR="0" wp14:anchorId="510EA4D3" wp14:editId="14B6F8BF">
            <wp:extent cx="6457950" cy="3633270"/>
            <wp:effectExtent l="0" t="0" r="0" b="5715"/>
            <wp:docPr id="23" name="Picture 23" descr="C:\Users\Hrithik Hiran\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rithik Hiran\Pictures\Screenshots\Screenshot (10).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57950" cy="3633270"/>
                    </a:xfrm>
                    <a:prstGeom prst="rect">
                      <a:avLst/>
                    </a:prstGeom>
                    <a:noFill/>
                    <a:ln>
                      <a:noFill/>
                    </a:ln>
                  </pic:spPr>
                </pic:pic>
              </a:graphicData>
            </a:graphic>
          </wp:inline>
        </w:drawing>
      </w:r>
    </w:p>
    <w:p w14:paraId="4A716A43" w14:textId="32D793D9" w:rsidR="007D72C9" w:rsidRDefault="007D72C9" w:rsidP="00146B13">
      <w:r w:rsidRPr="007D72C9">
        <w:rPr>
          <w:noProof/>
          <w:lang w:bidi="ar-SA"/>
        </w:rPr>
        <w:lastRenderedPageBreak/>
        <w:drawing>
          <wp:inline distT="0" distB="0" distL="0" distR="0" wp14:anchorId="76DB94AA" wp14:editId="7018B65A">
            <wp:extent cx="6457950" cy="3633270"/>
            <wp:effectExtent l="0" t="0" r="0" b="5715"/>
            <wp:docPr id="24" name="Picture 24" descr="C:\Users\Hrithik Hiran\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rithik Hiran\Pictures\Screenshots\Screenshot (1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57950" cy="3633270"/>
                    </a:xfrm>
                    <a:prstGeom prst="rect">
                      <a:avLst/>
                    </a:prstGeom>
                    <a:noFill/>
                    <a:ln>
                      <a:noFill/>
                    </a:ln>
                  </pic:spPr>
                </pic:pic>
              </a:graphicData>
            </a:graphic>
          </wp:inline>
        </w:drawing>
      </w:r>
    </w:p>
    <w:p w14:paraId="6A06D14B" w14:textId="4BE4B027" w:rsidR="001B36A1" w:rsidRDefault="001B36A1" w:rsidP="001B36A1">
      <w:pPr>
        <w:pStyle w:val="Heading1"/>
      </w:pPr>
    </w:p>
    <w:p w14:paraId="22982BCD" w14:textId="1F46A754" w:rsidR="001B36A1" w:rsidRDefault="001B36A1" w:rsidP="001B36A1"/>
    <w:p w14:paraId="42D50D1F" w14:textId="748E0F37" w:rsidR="001B36A1" w:rsidRDefault="001B36A1" w:rsidP="001B36A1"/>
    <w:p w14:paraId="3E7D5A87" w14:textId="77777777" w:rsidR="001B36A1" w:rsidRDefault="001B36A1" w:rsidP="00146B13"/>
    <w:p w14:paraId="6F7666AA" w14:textId="47B484A5" w:rsidR="00146B13" w:rsidRDefault="00146B13" w:rsidP="00086F3F">
      <w:pPr>
        <w:pStyle w:val="Heading3"/>
      </w:pPr>
      <w:r>
        <w:t xml:space="preserve">Link to the </w:t>
      </w:r>
      <w:r w:rsidR="00086F3F">
        <w:t xml:space="preserve">activity </w:t>
      </w:r>
      <w:r>
        <w:t>GitHub repository:</w:t>
      </w:r>
    </w:p>
    <w:p w14:paraId="68D72A10" w14:textId="709B1B46" w:rsidR="001B36A1" w:rsidRDefault="0051498C" w:rsidP="003A1816">
      <w:pPr>
        <w:pStyle w:val="ListParagraph"/>
        <w:ind w:firstLine="0"/>
        <w:rPr>
          <w:rStyle w:val="Hyperlink"/>
        </w:rPr>
      </w:pPr>
      <w:hyperlink r:id="rId41" w:history="1">
        <w:r w:rsidR="007D72C9" w:rsidRPr="00961FAC">
          <w:rPr>
            <w:rStyle w:val="Hyperlink"/>
          </w:rPr>
          <w:t>https://github.com/stepin10400/fibonacci.git</w:t>
        </w:r>
      </w:hyperlink>
    </w:p>
    <w:p w14:paraId="09724F2F" w14:textId="4D292561" w:rsidR="00086F3F" w:rsidRDefault="00086F3F" w:rsidP="003A1816">
      <w:pPr>
        <w:pStyle w:val="ListParagraph"/>
        <w:ind w:firstLine="0"/>
        <w:rPr>
          <w:rStyle w:val="Hyperlink"/>
        </w:rPr>
      </w:pPr>
    </w:p>
    <w:p w14:paraId="3E8BD5CD" w14:textId="77777777" w:rsidR="00086F3F" w:rsidRDefault="00086F3F" w:rsidP="003A1816">
      <w:pPr>
        <w:pStyle w:val="ListParagraph"/>
        <w:ind w:firstLine="0"/>
        <w:rPr>
          <w:rStyle w:val="Hyperlink"/>
        </w:rPr>
      </w:pPr>
    </w:p>
    <w:p w14:paraId="5ACCA00D" w14:textId="4C26AF9D" w:rsidR="00086F3F" w:rsidRDefault="00086F3F" w:rsidP="00086F3F">
      <w:pPr>
        <w:pStyle w:val="Heading3"/>
      </w:pPr>
      <w:r>
        <w:t>Link to the</w:t>
      </w:r>
      <w:r>
        <w:t xml:space="preserve"> Project </w:t>
      </w:r>
      <w:r>
        <w:t>GitHub repository:</w:t>
      </w:r>
    </w:p>
    <w:p w14:paraId="33255A8D" w14:textId="3B367C68" w:rsidR="00086F3F" w:rsidRPr="00086F3F" w:rsidRDefault="00086F3F" w:rsidP="00086F3F">
      <w:hyperlink r:id="rId42" w:history="1">
        <w:r w:rsidRPr="00086F3F">
          <w:rPr>
            <w:rStyle w:val="Hyperlink"/>
          </w:rPr>
          <w:t>https://github.com/99002459/CI-Project.git</w:t>
        </w:r>
      </w:hyperlink>
    </w:p>
    <w:p w14:paraId="1A401FE5" w14:textId="0C14B9F6" w:rsidR="00086F3F" w:rsidRDefault="00086F3F" w:rsidP="003A1816">
      <w:pPr>
        <w:pStyle w:val="ListParagraph"/>
        <w:ind w:firstLine="0"/>
      </w:pPr>
    </w:p>
    <w:p w14:paraId="6B86A891" w14:textId="77777777" w:rsidR="001B36A1" w:rsidRDefault="001B36A1" w:rsidP="003A1816">
      <w:pPr>
        <w:pStyle w:val="ListParagraph"/>
        <w:ind w:firstLine="0"/>
      </w:pPr>
    </w:p>
    <w:p w14:paraId="27FDBD8F" w14:textId="1FAA939A" w:rsidR="001B36A1" w:rsidRDefault="001B36A1" w:rsidP="001B36A1">
      <w:pPr>
        <w:pStyle w:val="Heading1"/>
        <w:rPr>
          <w:sz w:val="36"/>
        </w:rPr>
      </w:pPr>
      <w:bookmarkStart w:id="41" w:name="_Toc51416382"/>
      <w:r w:rsidRPr="001B36A1">
        <w:rPr>
          <w:sz w:val="36"/>
        </w:rPr>
        <w:t>References</w:t>
      </w:r>
      <w:bookmarkEnd w:id="41"/>
    </w:p>
    <w:sdt>
      <w:sdtPr>
        <w:id w:val="-573587230"/>
        <w:bibliography/>
      </w:sdtPr>
      <w:sdtContent>
        <w:p w14:paraId="2F30E7AD" w14:textId="77777777" w:rsidR="001B36A1" w:rsidRDefault="001B36A1"/>
        <w:p w14:paraId="3894FB85" w14:textId="57307970" w:rsidR="00143205" w:rsidRDefault="001B36A1" w:rsidP="00AD197F">
          <w:pPr>
            <w:ind w:firstLine="0"/>
            <w:rPr>
              <w:lang w:bidi="ar-SA"/>
            </w:rPr>
          </w:pPr>
          <w:r>
            <w:t>1.</w:t>
          </w:r>
          <w:r w:rsidR="00086F3F">
            <w:t xml:space="preserve"> </w:t>
          </w:r>
          <w:r w:rsidR="00143205">
            <w:t xml:space="preserve"> </w:t>
          </w:r>
          <w:r w:rsidR="00AD197F">
            <w:rPr>
              <w:lang w:bidi="ar-SA"/>
            </w:rPr>
            <w:t>" Voice enabled speed control of ac motor"</w:t>
          </w:r>
          <w:r w:rsidR="00AD197F">
            <w:rPr>
              <w:lang w:bidi="ar-SA"/>
            </w:rPr>
            <w:t xml:space="preserve"> </w:t>
          </w:r>
          <w:proofErr w:type="spellStart"/>
          <w:r w:rsidR="00AD197F">
            <w:rPr>
              <w:lang w:bidi="ar-SA"/>
            </w:rPr>
            <w:t>Prabhu.S</w:t>
          </w:r>
          <w:proofErr w:type="spellEnd"/>
          <w:r w:rsidR="00AD197F">
            <w:rPr>
              <w:lang w:bidi="ar-SA"/>
            </w:rPr>
            <w:t xml:space="preserve"> </w:t>
          </w:r>
          <w:proofErr w:type="spellStart"/>
          <w:proofErr w:type="gramStart"/>
          <w:r w:rsidR="00AD197F">
            <w:rPr>
              <w:lang w:bidi="ar-SA"/>
            </w:rPr>
            <w:t>et.al,</w:t>
          </w:r>
          <w:r w:rsidR="00143205">
            <w:rPr>
              <w:lang w:bidi="ar-SA"/>
            </w:rPr>
            <w:t>,</w:t>
          </w:r>
          <w:proofErr w:type="gramEnd"/>
          <w:r w:rsidR="00143205">
            <w:rPr>
              <w:lang w:bidi="ar-SA"/>
            </w:rPr>
            <w:t>International</w:t>
          </w:r>
          <w:proofErr w:type="spellEnd"/>
          <w:r w:rsidR="00143205">
            <w:rPr>
              <w:lang w:bidi="ar-SA"/>
            </w:rPr>
            <w:t xml:space="preserve"> Journal of Research in</w:t>
          </w:r>
        </w:p>
        <w:p w14:paraId="37C89EAF" w14:textId="47699E4C" w:rsidR="001B36A1" w:rsidRDefault="00143205" w:rsidP="00143205">
          <w:pPr>
            <w:rPr>
              <w:lang w:bidi="ar-SA"/>
            </w:rPr>
          </w:pPr>
          <w:r>
            <w:rPr>
              <w:lang w:bidi="ar-SA"/>
            </w:rPr>
            <w:t>Engineering and Technology, 2014.</w:t>
          </w:r>
        </w:p>
        <w:p w14:paraId="39EA9583" w14:textId="77777777" w:rsidR="00143205" w:rsidRDefault="00143205" w:rsidP="00143205"/>
        <w:p w14:paraId="31B11939" w14:textId="01F14809" w:rsidR="00AD197F" w:rsidRPr="00AD197F" w:rsidRDefault="001B36A1" w:rsidP="00AD197F">
          <w:pPr>
            <w:autoSpaceDE w:val="0"/>
            <w:autoSpaceDN w:val="0"/>
            <w:adjustRightInd w:val="0"/>
            <w:ind w:firstLine="0"/>
            <w:rPr>
              <w:rFonts w:ascii="Fd2871-Identity-H" w:hAnsi="Fd2871-Identity-H" w:cs="Fd2871-Identity-H"/>
              <w:sz w:val="18"/>
              <w:szCs w:val="18"/>
              <w:lang w:bidi="ar-SA"/>
            </w:rPr>
          </w:pPr>
          <w:r>
            <w:lastRenderedPageBreak/>
            <w:t>2.</w:t>
          </w:r>
          <w:r w:rsidR="00AD197F">
            <w:t xml:space="preserve">  </w:t>
          </w:r>
          <w:r w:rsidR="00AD197F" w:rsidRPr="00AD197F">
            <w:rPr>
              <w:rFonts w:ascii="Fd10315-Identity-H" w:hAnsi="Fd10315-Identity-H" w:cs="Fd10315-Identity-H"/>
              <w:sz w:val="18"/>
              <w:szCs w:val="18"/>
              <w:lang w:bidi="ar-SA"/>
            </w:rPr>
            <w:t>SPEED CONTROL OF DC MOTOR USING VOICE COMMANDS</w:t>
          </w:r>
          <w:r w:rsidR="00AD197F">
            <w:rPr>
              <w:rFonts w:ascii="Fd10315-Identity-H" w:hAnsi="Fd10315-Identity-H" w:cs="Fd10315-Identity-H"/>
              <w:sz w:val="18"/>
              <w:szCs w:val="18"/>
              <w:lang w:bidi="ar-SA"/>
            </w:rPr>
            <w:t xml:space="preserve">, </w:t>
          </w:r>
          <w:proofErr w:type="spellStart"/>
          <w:proofErr w:type="gramStart"/>
          <w:r w:rsidR="00AD197F" w:rsidRPr="00AD197F">
            <w:rPr>
              <w:rFonts w:ascii="Fd2871-Identity-H" w:hAnsi="Fd2871-Identity-H" w:cs="Fd2871-Identity-H"/>
              <w:sz w:val="18"/>
              <w:szCs w:val="18"/>
              <w:lang w:bidi="ar-SA"/>
            </w:rPr>
            <w:t>T.Mathurri</w:t>
          </w:r>
          <w:proofErr w:type="spellEnd"/>
          <w:proofErr w:type="gramEnd"/>
          <w:r w:rsidR="00AD197F" w:rsidRPr="00AD197F">
            <w:rPr>
              <w:rFonts w:ascii="Fd2871-Identity-H" w:hAnsi="Fd2871-Identity-H" w:cs="Fd2871-Identity-H"/>
              <w:sz w:val="18"/>
              <w:szCs w:val="18"/>
              <w:lang w:bidi="ar-SA"/>
            </w:rPr>
            <w:t xml:space="preserve"> Sail, </w:t>
          </w:r>
          <w:proofErr w:type="spellStart"/>
          <w:r w:rsidR="00AD197F" w:rsidRPr="00AD197F">
            <w:rPr>
              <w:rFonts w:ascii="Fd2871-Identity-H" w:hAnsi="Fd2871-Identity-H" w:cs="Fd2871-Identity-H"/>
              <w:sz w:val="18"/>
              <w:szCs w:val="18"/>
              <w:lang w:bidi="ar-SA"/>
            </w:rPr>
            <w:t>S.Keerthi</w:t>
          </w:r>
          <w:proofErr w:type="spellEnd"/>
          <w:r w:rsidR="00AD197F" w:rsidRPr="00AD197F">
            <w:rPr>
              <w:rFonts w:ascii="Fd2871-Identity-H" w:hAnsi="Fd2871-Identity-H" w:cs="Fd2871-Identity-H"/>
              <w:sz w:val="18"/>
              <w:szCs w:val="18"/>
              <w:lang w:bidi="ar-SA"/>
            </w:rPr>
            <w:t xml:space="preserve"> Kumar2</w:t>
          </w:r>
        </w:p>
        <w:p w14:paraId="72216A1C" w14:textId="71C57E7D" w:rsidR="00AD197F" w:rsidRPr="00AD197F" w:rsidRDefault="00AD197F" w:rsidP="00AD197F">
          <w:pPr>
            <w:autoSpaceDE w:val="0"/>
            <w:autoSpaceDN w:val="0"/>
            <w:adjustRightInd w:val="0"/>
            <w:ind w:firstLine="0"/>
            <w:rPr>
              <w:rFonts w:ascii="Fd2871-Identity-H" w:hAnsi="Fd2871-Identity-H" w:cs="Fd2871-Identity-H"/>
              <w:sz w:val="18"/>
              <w:szCs w:val="18"/>
              <w:lang w:bidi="ar-SA"/>
            </w:rPr>
          </w:pPr>
          <w:r>
            <w:rPr>
              <w:rFonts w:ascii="Fd2871-Identity-H" w:hAnsi="Fd2871-Identity-H" w:cs="Fd2871-Identity-H"/>
              <w:sz w:val="18"/>
              <w:szCs w:val="18"/>
              <w:lang w:bidi="ar-SA"/>
            </w:rPr>
            <w:t xml:space="preserve">      </w:t>
          </w:r>
          <w:proofErr w:type="spellStart"/>
          <w:r w:rsidRPr="00AD197F">
            <w:rPr>
              <w:rFonts w:ascii="Fd2871-Identity-H" w:hAnsi="Fd2871-Identity-H" w:cs="Fd2871-Identity-H"/>
              <w:sz w:val="18"/>
              <w:szCs w:val="18"/>
              <w:lang w:bidi="ar-SA"/>
            </w:rPr>
            <w:t>lUG</w:t>
          </w:r>
          <w:proofErr w:type="spellEnd"/>
          <w:r w:rsidRPr="00AD197F">
            <w:rPr>
              <w:rFonts w:ascii="Fd2871-Identity-H" w:hAnsi="Fd2871-Identity-H" w:cs="Fd2871-Identity-H"/>
              <w:sz w:val="18"/>
              <w:szCs w:val="18"/>
              <w:lang w:bidi="ar-SA"/>
            </w:rPr>
            <w:t xml:space="preserve"> Scholar, </w:t>
          </w:r>
          <w:proofErr w:type="spellStart"/>
          <w:r w:rsidRPr="00AD197F">
            <w:rPr>
              <w:rFonts w:ascii="Fd2871-Identity-H" w:hAnsi="Fd2871-Identity-H" w:cs="Fd2871-Identity-H"/>
              <w:sz w:val="18"/>
              <w:szCs w:val="18"/>
              <w:lang w:bidi="ar-SA"/>
            </w:rPr>
            <w:t>Sathyabama</w:t>
          </w:r>
          <w:proofErr w:type="spellEnd"/>
          <w:r w:rsidRPr="00AD197F">
            <w:rPr>
              <w:rFonts w:ascii="Fd2871-Identity-H" w:hAnsi="Fd2871-Identity-H" w:cs="Fd2871-Identity-H"/>
              <w:sz w:val="18"/>
              <w:szCs w:val="18"/>
              <w:lang w:bidi="ar-SA"/>
            </w:rPr>
            <w:t xml:space="preserve"> University, 2PG student, CIE department, </w:t>
          </w:r>
          <w:proofErr w:type="spellStart"/>
          <w:proofErr w:type="gramStart"/>
          <w:r w:rsidRPr="00AD197F">
            <w:rPr>
              <w:rFonts w:ascii="Fd2871-Identity-H" w:hAnsi="Fd2871-Identity-H" w:cs="Fd2871-Identity-H"/>
              <w:sz w:val="18"/>
              <w:szCs w:val="18"/>
              <w:lang w:bidi="ar-SA"/>
            </w:rPr>
            <w:t>St.Joseph's</w:t>
          </w:r>
          <w:proofErr w:type="spellEnd"/>
          <w:proofErr w:type="gramEnd"/>
          <w:r w:rsidRPr="00AD197F">
            <w:rPr>
              <w:rFonts w:ascii="Fd2871-Identity-H" w:hAnsi="Fd2871-Identity-H" w:cs="Fd2871-Identity-H"/>
              <w:sz w:val="18"/>
              <w:szCs w:val="18"/>
              <w:lang w:bidi="ar-SA"/>
            </w:rPr>
            <w:t xml:space="preserve"> College of Engineering,</w:t>
          </w:r>
        </w:p>
        <w:p w14:paraId="06F09C2D" w14:textId="66D1024C" w:rsidR="00AD197F" w:rsidRPr="00AD197F" w:rsidRDefault="00AD197F" w:rsidP="00AD197F">
          <w:pPr>
            <w:autoSpaceDE w:val="0"/>
            <w:autoSpaceDN w:val="0"/>
            <w:adjustRightInd w:val="0"/>
            <w:ind w:firstLine="0"/>
            <w:rPr>
              <w:rFonts w:ascii="Fd2871-Identity-H" w:hAnsi="Fd2871-Identity-H" w:cs="Fd2871-Identity-H"/>
              <w:sz w:val="18"/>
              <w:szCs w:val="18"/>
              <w:lang w:bidi="ar-SA"/>
            </w:rPr>
          </w:pPr>
          <w:r>
            <w:rPr>
              <w:rFonts w:ascii="Fd2871-Identity-H" w:hAnsi="Fd2871-Identity-H" w:cs="Fd2871-Identity-H"/>
              <w:sz w:val="18"/>
              <w:szCs w:val="18"/>
              <w:lang w:bidi="ar-SA"/>
            </w:rPr>
            <w:t xml:space="preserve">      </w:t>
          </w:r>
          <w:proofErr w:type="spellStart"/>
          <w:proofErr w:type="gramStart"/>
          <w:r w:rsidRPr="00AD197F">
            <w:rPr>
              <w:rFonts w:ascii="Fd2871-Identity-H" w:hAnsi="Fd2871-Identity-H" w:cs="Fd2871-Identity-H"/>
              <w:sz w:val="18"/>
              <w:szCs w:val="18"/>
              <w:lang w:bidi="ar-SA"/>
            </w:rPr>
            <w:t>Chennai,India</w:t>
          </w:r>
          <w:proofErr w:type="spellEnd"/>
          <w:proofErr w:type="gramEnd"/>
          <w:r w:rsidRPr="00AD197F">
            <w:rPr>
              <w:rFonts w:ascii="Fd2871-Identity-H" w:hAnsi="Fd2871-Identity-H" w:cs="Fd2871-Identity-H"/>
              <w:sz w:val="18"/>
              <w:szCs w:val="18"/>
              <w:lang w:bidi="ar-SA"/>
            </w:rPr>
            <w:t>.</w:t>
          </w:r>
        </w:p>
        <w:p w14:paraId="75084E0D" w14:textId="77777777" w:rsidR="00AD197F" w:rsidRDefault="00AD197F" w:rsidP="001B36A1"/>
        <w:p w14:paraId="38F21DAF" w14:textId="12DE4B54" w:rsidR="001B36A1" w:rsidRDefault="001B36A1" w:rsidP="00F5082C">
          <w:pPr>
            <w:ind w:firstLine="0"/>
            <w:rPr>
              <w:rStyle w:val="yj-message-list-item--body-message"/>
              <w:lang w:val="en"/>
            </w:rPr>
          </w:pPr>
          <w:r>
            <w:t>3.</w:t>
          </w:r>
          <w:r w:rsidR="00F5082C">
            <w:t xml:space="preserve">  </w:t>
          </w:r>
          <w:hyperlink r:id="rId43" w:tgtFrame="_blank" w:tooltip="https://www.easyagile.com/training/writing-good-user-stories.pdf" w:history="1">
            <w:r w:rsidR="00F5082C">
              <w:rPr>
                <w:rStyle w:val="Hyperlink"/>
                <w:lang w:val="en"/>
              </w:rPr>
              <w:t>https://www.easyagile.com/training/writing-good-user-stories.pdf</w:t>
            </w:r>
          </w:hyperlink>
        </w:p>
        <w:p w14:paraId="74FC8AF0" w14:textId="50899209" w:rsidR="00F5082C" w:rsidRDefault="00F5082C" w:rsidP="00F5082C">
          <w:pPr>
            <w:ind w:firstLine="0"/>
            <w:rPr>
              <w:rStyle w:val="yj-message-list-item--body-message"/>
              <w:lang w:val="en"/>
            </w:rPr>
          </w:pPr>
        </w:p>
        <w:p w14:paraId="48B44D71" w14:textId="70AE899C" w:rsidR="00F5082C" w:rsidRDefault="00F5082C" w:rsidP="00F5082C">
          <w:pPr>
            <w:ind w:firstLine="0"/>
          </w:pPr>
          <w:r>
            <w:rPr>
              <w:rStyle w:val="yj-message-list-item--body-message"/>
              <w:lang w:val="en"/>
            </w:rPr>
            <w:t xml:space="preserve">4.  </w:t>
          </w:r>
          <w:r w:rsidRPr="00F5082C">
            <w:rPr>
              <w:rStyle w:val="yj-message-list-item--body-message"/>
              <w:lang w:val="en"/>
            </w:rPr>
            <w:t>https://www.itproportal.com/features/the-evolution-of-voice-recognition-technology/</w:t>
          </w:r>
        </w:p>
        <w:p w14:paraId="08D1EA16" w14:textId="77777777" w:rsidR="001B36A1" w:rsidRDefault="001B36A1" w:rsidP="001B36A1">
          <w:pPr>
            <w:ind w:firstLine="0"/>
          </w:pPr>
        </w:p>
        <w:p w14:paraId="0C8E5102" w14:textId="59C32A0C" w:rsidR="001B36A1" w:rsidRDefault="0051498C"/>
      </w:sdtContent>
    </w:sdt>
    <w:p w14:paraId="6DED3430" w14:textId="77777777" w:rsidR="001B36A1" w:rsidRPr="001B36A1" w:rsidRDefault="001B36A1" w:rsidP="001B36A1"/>
    <w:sectPr w:rsidR="001B36A1" w:rsidRPr="001B36A1" w:rsidSect="00015EE5">
      <w:headerReference w:type="default" r:id="rId44"/>
      <w:footerReference w:type="default" r:id="rId45"/>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246C1E" w14:textId="77777777" w:rsidR="000432AA" w:rsidRDefault="000432AA" w:rsidP="006A582B">
      <w:r>
        <w:separator/>
      </w:r>
    </w:p>
  </w:endnote>
  <w:endnote w:type="continuationSeparator" w:id="0">
    <w:p w14:paraId="459DB17F" w14:textId="77777777" w:rsidR="000432AA" w:rsidRDefault="000432AA" w:rsidP="006A582B">
      <w:r>
        <w:continuationSeparator/>
      </w:r>
    </w:p>
  </w:endnote>
  <w:endnote w:type="continuationNotice" w:id="1">
    <w:p w14:paraId="5733A143" w14:textId="77777777" w:rsidR="000432AA" w:rsidRDefault="000432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0" w:usb1="08070000" w:usb2="00000010" w:usb3="00000000" w:csb0="00020000" w:csb1="00000000"/>
  </w:font>
  <w:font w:name="Tunga">
    <w:panose1 w:val="00000400000000000000"/>
    <w:charset w:val="01"/>
    <w:family w:val="roman"/>
    <w:notTrueType/>
    <w:pitch w:val="variable"/>
  </w:font>
  <w:font w:name="Fd7931-Identity-H">
    <w:panose1 w:val="00000000000000000000"/>
    <w:charset w:val="00"/>
    <w:family w:val="auto"/>
    <w:notTrueType/>
    <w:pitch w:val="default"/>
    <w:sig w:usb0="00000003" w:usb1="00000000" w:usb2="00000000" w:usb3="00000000" w:csb0="00000001" w:csb1="00000000"/>
  </w:font>
  <w:font w:name="Fd2871-Identity-H">
    <w:panose1 w:val="00000000000000000000"/>
    <w:charset w:val="00"/>
    <w:family w:val="auto"/>
    <w:notTrueType/>
    <w:pitch w:val="default"/>
    <w:sig w:usb0="00000003" w:usb1="00000000" w:usb2="00000000" w:usb3="00000000" w:csb0="00000001" w:csb1="00000000"/>
  </w:font>
  <w:font w:name="Fd10315-Identity-H">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51498C" w:rsidRDefault="0051498C">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51498C" w14:paraId="48DC9B57" w14:textId="77777777" w:rsidTr="00107955">
      <w:tc>
        <w:tcPr>
          <w:tcW w:w="3960" w:type="dxa"/>
        </w:tcPr>
        <w:p w14:paraId="48DC9B54" w14:textId="77777777" w:rsidR="0051498C" w:rsidRPr="006E044D" w:rsidRDefault="0051498C"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51498C" w:rsidRPr="006E044D" w:rsidRDefault="0051498C"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14:paraId="48DC9B56" w14:textId="7FB71F85" w:rsidR="0051498C" w:rsidRPr="006E044D" w:rsidRDefault="0051498C">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6F365B">
                    <w:rPr>
                      <w:b/>
                      <w:bCs/>
                      <w:noProof/>
                      <w:sz w:val="20"/>
                      <w:szCs w:val="20"/>
                    </w:rPr>
                    <w:t>19</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6F365B">
                    <w:rPr>
                      <w:b/>
                      <w:bCs/>
                      <w:noProof/>
                      <w:sz w:val="20"/>
                      <w:szCs w:val="20"/>
                    </w:rPr>
                    <w:t>27</w:t>
                  </w:r>
                  <w:r w:rsidRPr="006E044D">
                    <w:rPr>
                      <w:b/>
                      <w:bCs/>
                      <w:sz w:val="20"/>
                      <w:szCs w:val="20"/>
                    </w:rPr>
                    <w:fldChar w:fldCharType="end"/>
                  </w:r>
                </w:p>
              </w:sdtContent>
            </w:sdt>
          </w:sdtContent>
        </w:sdt>
      </w:tc>
    </w:tr>
  </w:tbl>
  <w:p w14:paraId="48DC9B58" w14:textId="77777777" w:rsidR="0051498C" w:rsidRPr="00B9435E" w:rsidRDefault="0051498C"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5D43AC" w14:textId="77777777" w:rsidR="000432AA" w:rsidRDefault="000432AA" w:rsidP="006A582B">
      <w:r>
        <w:separator/>
      </w:r>
    </w:p>
  </w:footnote>
  <w:footnote w:type="continuationSeparator" w:id="0">
    <w:p w14:paraId="4918EB3C" w14:textId="77777777" w:rsidR="000432AA" w:rsidRDefault="000432AA" w:rsidP="006A582B">
      <w:r>
        <w:continuationSeparator/>
      </w:r>
    </w:p>
  </w:footnote>
  <w:footnote w:type="continuationNotice" w:id="1">
    <w:p w14:paraId="513B83CC" w14:textId="77777777" w:rsidR="000432AA" w:rsidRDefault="000432AA"/>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7777777" w:rsidR="0051498C" w:rsidRPr="00DA17A9" w:rsidRDefault="0051498C"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51498C" w14:paraId="48DC9B51" w14:textId="77777777" w:rsidTr="00D8110D">
      <w:tc>
        <w:tcPr>
          <w:tcW w:w="6768" w:type="dxa"/>
        </w:tcPr>
        <w:p w14:paraId="48DC9B4F" w14:textId="605ED4F5" w:rsidR="0051498C" w:rsidRDefault="0051498C" w:rsidP="007165AE">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Voice Controlled DC Motor</w:t>
          </w:r>
        </w:p>
      </w:tc>
      <w:tc>
        <w:tcPr>
          <w:tcW w:w="2808" w:type="dxa"/>
        </w:tcPr>
        <w:p w14:paraId="48DC9B50" w14:textId="77777777" w:rsidR="0051498C" w:rsidRDefault="0051498C" w:rsidP="00D8110D">
          <w:pPr>
            <w:pStyle w:val="Header"/>
            <w:ind w:firstLine="0"/>
            <w:rPr>
              <w:rFonts w:ascii="Arial" w:hAnsi="Arial" w:cs="Arial"/>
              <w:sz w:val="20"/>
            </w:rPr>
          </w:pPr>
          <w:r w:rsidRPr="006E044D">
            <w:rPr>
              <w:rFonts w:ascii="Arial" w:hAnsi="Arial" w:cs="Arial"/>
              <w:noProof/>
              <w:sz w:val="20"/>
              <w:lang w:bidi="ar-SA"/>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51498C" w:rsidRPr="00DA17A9" w:rsidRDefault="0051498C"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A590B"/>
    <w:multiLevelType w:val="hybridMultilevel"/>
    <w:tmpl w:val="71B48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2" w15:restartNumberingAfterBreak="0">
    <w:nsid w:val="1172752D"/>
    <w:multiLevelType w:val="hybridMultilevel"/>
    <w:tmpl w:val="53EAC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D4C16CD"/>
    <w:multiLevelType w:val="hybridMultilevel"/>
    <w:tmpl w:val="6EC28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75A59FF"/>
    <w:multiLevelType w:val="hybridMultilevel"/>
    <w:tmpl w:val="99D86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E827CDB"/>
    <w:multiLevelType w:val="hybridMultilevel"/>
    <w:tmpl w:val="06A07532"/>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DF7726E"/>
    <w:multiLevelType w:val="hybridMultilevel"/>
    <w:tmpl w:val="C8585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A3018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481B2E"/>
    <w:multiLevelType w:val="hybridMultilevel"/>
    <w:tmpl w:val="F8D2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B40F74"/>
    <w:multiLevelType w:val="hybridMultilevel"/>
    <w:tmpl w:val="C8DC26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7C36B3"/>
    <w:multiLevelType w:val="hybridMultilevel"/>
    <w:tmpl w:val="6164B2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205757"/>
    <w:multiLevelType w:val="hybridMultilevel"/>
    <w:tmpl w:val="0A500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num>
  <w:num w:numId="3">
    <w:abstractNumId w:val="13"/>
  </w:num>
  <w:num w:numId="4">
    <w:abstractNumId w:val="17"/>
  </w:num>
  <w:num w:numId="5">
    <w:abstractNumId w:val="4"/>
  </w:num>
  <w:num w:numId="6">
    <w:abstractNumId w:val="8"/>
  </w:num>
  <w:num w:numId="7">
    <w:abstractNumId w:val="6"/>
  </w:num>
  <w:num w:numId="8">
    <w:abstractNumId w:val="3"/>
  </w:num>
  <w:num w:numId="9">
    <w:abstractNumId w:val="1"/>
  </w:num>
  <w:num w:numId="10">
    <w:abstractNumId w:val="15"/>
  </w:num>
  <w:num w:numId="11">
    <w:abstractNumId w:val="9"/>
  </w:num>
  <w:num w:numId="12">
    <w:abstractNumId w:val="14"/>
  </w:num>
  <w:num w:numId="13">
    <w:abstractNumId w:val="0"/>
  </w:num>
  <w:num w:numId="14">
    <w:abstractNumId w:val="19"/>
  </w:num>
  <w:num w:numId="15">
    <w:abstractNumId w:val="7"/>
  </w:num>
  <w:num w:numId="16">
    <w:abstractNumId w:val="12"/>
  </w:num>
  <w:num w:numId="17">
    <w:abstractNumId w:val="18"/>
  </w:num>
  <w:num w:numId="18">
    <w:abstractNumId w:val="11"/>
  </w:num>
  <w:num w:numId="19">
    <w:abstractNumId w:val="2"/>
  </w:num>
  <w:num w:numId="20">
    <w:abstractNumId w:val="5"/>
  </w:num>
  <w:num w:numId="21">
    <w:abstractNumId w:val="1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36771"/>
    <w:rsid w:val="00040A59"/>
    <w:rsid w:val="0004255F"/>
    <w:rsid w:val="000432AA"/>
    <w:rsid w:val="000434B8"/>
    <w:rsid w:val="000437CB"/>
    <w:rsid w:val="00044902"/>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86F3F"/>
    <w:rsid w:val="0009037E"/>
    <w:rsid w:val="00094E8E"/>
    <w:rsid w:val="00096B20"/>
    <w:rsid w:val="00097687"/>
    <w:rsid w:val="000A036F"/>
    <w:rsid w:val="000A2C73"/>
    <w:rsid w:val="000A37D3"/>
    <w:rsid w:val="000A70B7"/>
    <w:rsid w:val="000A7CE5"/>
    <w:rsid w:val="000B0B22"/>
    <w:rsid w:val="000B3331"/>
    <w:rsid w:val="000B67F9"/>
    <w:rsid w:val="000B6830"/>
    <w:rsid w:val="000B7E84"/>
    <w:rsid w:val="000C5288"/>
    <w:rsid w:val="000C6D62"/>
    <w:rsid w:val="000D1695"/>
    <w:rsid w:val="000D21A8"/>
    <w:rsid w:val="000D48BA"/>
    <w:rsid w:val="000E2419"/>
    <w:rsid w:val="000E54BD"/>
    <w:rsid w:val="000E5F1B"/>
    <w:rsid w:val="000E64CF"/>
    <w:rsid w:val="000E7CFC"/>
    <w:rsid w:val="000F02B2"/>
    <w:rsid w:val="000F5BA0"/>
    <w:rsid w:val="000F6B65"/>
    <w:rsid w:val="0010685E"/>
    <w:rsid w:val="00107955"/>
    <w:rsid w:val="00107E6B"/>
    <w:rsid w:val="00111EC9"/>
    <w:rsid w:val="001129AE"/>
    <w:rsid w:val="0012167E"/>
    <w:rsid w:val="00122C9C"/>
    <w:rsid w:val="00125753"/>
    <w:rsid w:val="00127B90"/>
    <w:rsid w:val="00131919"/>
    <w:rsid w:val="001324C8"/>
    <w:rsid w:val="001413BA"/>
    <w:rsid w:val="00143205"/>
    <w:rsid w:val="00143391"/>
    <w:rsid w:val="00146B13"/>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36A1"/>
    <w:rsid w:val="001B4615"/>
    <w:rsid w:val="001B4C4F"/>
    <w:rsid w:val="001B4CE7"/>
    <w:rsid w:val="001B5B12"/>
    <w:rsid w:val="001B7390"/>
    <w:rsid w:val="001B7C18"/>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06D8"/>
    <w:rsid w:val="00202E57"/>
    <w:rsid w:val="00203A4E"/>
    <w:rsid w:val="00207530"/>
    <w:rsid w:val="002075ED"/>
    <w:rsid w:val="0021174B"/>
    <w:rsid w:val="002165BF"/>
    <w:rsid w:val="00222D0F"/>
    <w:rsid w:val="0022511B"/>
    <w:rsid w:val="00225449"/>
    <w:rsid w:val="002317A0"/>
    <w:rsid w:val="002343A3"/>
    <w:rsid w:val="0023527B"/>
    <w:rsid w:val="002358A6"/>
    <w:rsid w:val="00237E8C"/>
    <w:rsid w:val="0024065A"/>
    <w:rsid w:val="002438B2"/>
    <w:rsid w:val="00245837"/>
    <w:rsid w:val="00250FD9"/>
    <w:rsid w:val="0025196C"/>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024F"/>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6915"/>
    <w:rsid w:val="003B733D"/>
    <w:rsid w:val="003C253E"/>
    <w:rsid w:val="003C4A6B"/>
    <w:rsid w:val="003C596A"/>
    <w:rsid w:val="003C5E4C"/>
    <w:rsid w:val="003C6BB2"/>
    <w:rsid w:val="003D0B05"/>
    <w:rsid w:val="003D255C"/>
    <w:rsid w:val="003D43AA"/>
    <w:rsid w:val="003D4BA6"/>
    <w:rsid w:val="003E1888"/>
    <w:rsid w:val="003E19FF"/>
    <w:rsid w:val="003E280F"/>
    <w:rsid w:val="003E457D"/>
    <w:rsid w:val="003E4D78"/>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14E"/>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292"/>
    <w:rsid w:val="0050041A"/>
    <w:rsid w:val="00502375"/>
    <w:rsid w:val="00503D7B"/>
    <w:rsid w:val="00506F40"/>
    <w:rsid w:val="005113E5"/>
    <w:rsid w:val="00512662"/>
    <w:rsid w:val="0051305C"/>
    <w:rsid w:val="0051444D"/>
    <w:rsid w:val="0051498C"/>
    <w:rsid w:val="00517AEE"/>
    <w:rsid w:val="005206A6"/>
    <w:rsid w:val="005249E0"/>
    <w:rsid w:val="00525DD8"/>
    <w:rsid w:val="00525F27"/>
    <w:rsid w:val="0052788C"/>
    <w:rsid w:val="00533266"/>
    <w:rsid w:val="00535DF3"/>
    <w:rsid w:val="0054107D"/>
    <w:rsid w:val="00541EB1"/>
    <w:rsid w:val="00542021"/>
    <w:rsid w:val="00544B68"/>
    <w:rsid w:val="00545F06"/>
    <w:rsid w:val="00547248"/>
    <w:rsid w:val="00552BF9"/>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3A43"/>
    <w:rsid w:val="0066466B"/>
    <w:rsid w:val="00671401"/>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3B44"/>
    <w:rsid w:val="006D4C6C"/>
    <w:rsid w:val="006D5B0F"/>
    <w:rsid w:val="006E044D"/>
    <w:rsid w:val="006E1234"/>
    <w:rsid w:val="006E2ABE"/>
    <w:rsid w:val="006E2CBC"/>
    <w:rsid w:val="006E4771"/>
    <w:rsid w:val="006E5294"/>
    <w:rsid w:val="006F074E"/>
    <w:rsid w:val="006F1A80"/>
    <w:rsid w:val="006F365B"/>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65AE"/>
    <w:rsid w:val="00717F4D"/>
    <w:rsid w:val="0072033B"/>
    <w:rsid w:val="00721182"/>
    <w:rsid w:val="007226AE"/>
    <w:rsid w:val="00722D8B"/>
    <w:rsid w:val="007270F7"/>
    <w:rsid w:val="007319A4"/>
    <w:rsid w:val="00731C68"/>
    <w:rsid w:val="00734549"/>
    <w:rsid w:val="00737EF1"/>
    <w:rsid w:val="0074034E"/>
    <w:rsid w:val="00746AB0"/>
    <w:rsid w:val="00746D2E"/>
    <w:rsid w:val="007475A0"/>
    <w:rsid w:val="00751266"/>
    <w:rsid w:val="007519B7"/>
    <w:rsid w:val="00751F4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0BDF"/>
    <w:rsid w:val="007A25AF"/>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D72C9"/>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D29"/>
    <w:rsid w:val="008228DB"/>
    <w:rsid w:val="00825DA2"/>
    <w:rsid w:val="008269B5"/>
    <w:rsid w:val="008307EE"/>
    <w:rsid w:val="0083295F"/>
    <w:rsid w:val="00837AAE"/>
    <w:rsid w:val="00837D9E"/>
    <w:rsid w:val="0084424C"/>
    <w:rsid w:val="0084617E"/>
    <w:rsid w:val="008470E1"/>
    <w:rsid w:val="008475DD"/>
    <w:rsid w:val="008536A8"/>
    <w:rsid w:val="00854F2C"/>
    <w:rsid w:val="008565D1"/>
    <w:rsid w:val="0085706C"/>
    <w:rsid w:val="00857C68"/>
    <w:rsid w:val="008601D0"/>
    <w:rsid w:val="00860730"/>
    <w:rsid w:val="00862AEE"/>
    <w:rsid w:val="0086313F"/>
    <w:rsid w:val="008638D5"/>
    <w:rsid w:val="0086765E"/>
    <w:rsid w:val="00871141"/>
    <w:rsid w:val="00872795"/>
    <w:rsid w:val="008737A4"/>
    <w:rsid w:val="00876367"/>
    <w:rsid w:val="00877C8F"/>
    <w:rsid w:val="008871F2"/>
    <w:rsid w:val="00890098"/>
    <w:rsid w:val="008902B9"/>
    <w:rsid w:val="00891034"/>
    <w:rsid w:val="008910CF"/>
    <w:rsid w:val="00897BC4"/>
    <w:rsid w:val="008A014B"/>
    <w:rsid w:val="008A3B1C"/>
    <w:rsid w:val="008A6CDE"/>
    <w:rsid w:val="008A7C5F"/>
    <w:rsid w:val="008B104A"/>
    <w:rsid w:val="008B4EB4"/>
    <w:rsid w:val="008B5815"/>
    <w:rsid w:val="008B63F8"/>
    <w:rsid w:val="008B76F9"/>
    <w:rsid w:val="008B7D6E"/>
    <w:rsid w:val="008C02E0"/>
    <w:rsid w:val="008C1C50"/>
    <w:rsid w:val="008C460B"/>
    <w:rsid w:val="008C4D79"/>
    <w:rsid w:val="008C6313"/>
    <w:rsid w:val="008D2760"/>
    <w:rsid w:val="008D47E9"/>
    <w:rsid w:val="008D68CE"/>
    <w:rsid w:val="008E067C"/>
    <w:rsid w:val="008E3664"/>
    <w:rsid w:val="008E378E"/>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10DD"/>
    <w:rsid w:val="009262C3"/>
    <w:rsid w:val="00926991"/>
    <w:rsid w:val="009279D8"/>
    <w:rsid w:val="00931E94"/>
    <w:rsid w:val="009321A3"/>
    <w:rsid w:val="00934622"/>
    <w:rsid w:val="00935967"/>
    <w:rsid w:val="00935F33"/>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56E9"/>
    <w:rsid w:val="00985847"/>
    <w:rsid w:val="009909BF"/>
    <w:rsid w:val="00993875"/>
    <w:rsid w:val="00995956"/>
    <w:rsid w:val="00997756"/>
    <w:rsid w:val="009A0D0B"/>
    <w:rsid w:val="009A58B8"/>
    <w:rsid w:val="009B094B"/>
    <w:rsid w:val="009B2A69"/>
    <w:rsid w:val="009B3953"/>
    <w:rsid w:val="009B52D1"/>
    <w:rsid w:val="009B5CC3"/>
    <w:rsid w:val="009C3EEC"/>
    <w:rsid w:val="009C4B62"/>
    <w:rsid w:val="009C5EB3"/>
    <w:rsid w:val="009C6568"/>
    <w:rsid w:val="009C7984"/>
    <w:rsid w:val="009D2FDA"/>
    <w:rsid w:val="009D310F"/>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27E85"/>
    <w:rsid w:val="00A31458"/>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278E"/>
    <w:rsid w:val="00AB2FC2"/>
    <w:rsid w:val="00AB45DA"/>
    <w:rsid w:val="00AB7215"/>
    <w:rsid w:val="00AB75FF"/>
    <w:rsid w:val="00AB7F1B"/>
    <w:rsid w:val="00AC01C1"/>
    <w:rsid w:val="00AC0A6A"/>
    <w:rsid w:val="00AC3D92"/>
    <w:rsid w:val="00AD197F"/>
    <w:rsid w:val="00AD4BE9"/>
    <w:rsid w:val="00AD504B"/>
    <w:rsid w:val="00AD7647"/>
    <w:rsid w:val="00AE52EB"/>
    <w:rsid w:val="00AF174E"/>
    <w:rsid w:val="00AF1DB9"/>
    <w:rsid w:val="00AF22E2"/>
    <w:rsid w:val="00AF4ED1"/>
    <w:rsid w:val="00AF60FE"/>
    <w:rsid w:val="00AF6831"/>
    <w:rsid w:val="00B04442"/>
    <w:rsid w:val="00B04BF6"/>
    <w:rsid w:val="00B11411"/>
    <w:rsid w:val="00B11B50"/>
    <w:rsid w:val="00B15B06"/>
    <w:rsid w:val="00B160FF"/>
    <w:rsid w:val="00B2024F"/>
    <w:rsid w:val="00B202AC"/>
    <w:rsid w:val="00B20D8C"/>
    <w:rsid w:val="00B220E2"/>
    <w:rsid w:val="00B23F0B"/>
    <w:rsid w:val="00B241F9"/>
    <w:rsid w:val="00B274A2"/>
    <w:rsid w:val="00B36CDF"/>
    <w:rsid w:val="00B41E75"/>
    <w:rsid w:val="00B42F99"/>
    <w:rsid w:val="00B462AA"/>
    <w:rsid w:val="00B47E0B"/>
    <w:rsid w:val="00B505F4"/>
    <w:rsid w:val="00B53F05"/>
    <w:rsid w:val="00B5485F"/>
    <w:rsid w:val="00B54AC2"/>
    <w:rsid w:val="00B55356"/>
    <w:rsid w:val="00B554C7"/>
    <w:rsid w:val="00B57317"/>
    <w:rsid w:val="00B577D8"/>
    <w:rsid w:val="00B6288C"/>
    <w:rsid w:val="00B64F0A"/>
    <w:rsid w:val="00B6533B"/>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217B"/>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765"/>
    <w:rsid w:val="00BF7938"/>
    <w:rsid w:val="00BF7CE1"/>
    <w:rsid w:val="00C02335"/>
    <w:rsid w:val="00C02D5E"/>
    <w:rsid w:val="00C041E8"/>
    <w:rsid w:val="00C06A7E"/>
    <w:rsid w:val="00C135DC"/>
    <w:rsid w:val="00C17466"/>
    <w:rsid w:val="00C21D83"/>
    <w:rsid w:val="00C24323"/>
    <w:rsid w:val="00C2448A"/>
    <w:rsid w:val="00C24EB3"/>
    <w:rsid w:val="00C258CE"/>
    <w:rsid w:val="00C272E4"/>
    <w:rsid w:val="00C30E11"/>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4B95"/>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79"/>
    <w:rsid w:val="00D16DEE"/>
    <w:rsid w:val="00D22C81"/>
    <w:rsid w:val="00D233A1"/>
    <w:rsid w:val="00D25955"/>
    <w:rsid w:val="00D33615"/>
    <w:rsid w:val="00D33911"/>
    <w:rsid w:val="00D33C19"/>
    <w:rsid w:val="00D35FB0"/>
    <w:rsid w:val="00D36795"/>
    <w:rsid w:val="00D3757F"/>
    <w:rsid w:val="00D404B6"/>
    <w:rsid w:val="00D41878"/>
    <w:rsid w:val="00D420B0"/>
    <w:rsid w:val="00D46B6E"/>
    <w:rsid w:val="00D46D34"/>
    <w:rsid w:val="00D47960"/>
    <w:rsid w:val="00D52A6D"/>
    <w:rsid w:val="00D61949"/>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171"/>
    <w:rsid w:val="00DA4331"/>
    <w:rsid w:val="00DA5719"/>
    <w:rsid w:val="00DA7289"/>
    <w:rsid w:val="00DB5627"/>
    <w:rsid w:val="00DB5CD4"/>
    <w:rsid w:val="00DB5DE8"/>
    <w:rsid w:val="00DC4850"/>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0F4F"/>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7409"/>
    <w:rsid w:val="00F00293"/>
    <w:rsid w:val="00F0128B"/>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082C"/>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3B24"/>
    <w:rsid w:val="00F948FA"/>
    <w:rsid w:val="00F94DAE"/>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6A7D"/>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uiPriority w:val="9"/>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rsid w:val="00FA2B4D"/>
    <w:rPr>
      <w:rFonts w:ascii="Cambria" w:eastAsia="Times New Roman" w:hAnsi="Cambria" w:cs="Times New Roman"/>
      <w:i/>
      <w:iCs/>
      <w:color w:val="629DD1"/>
    </w:rPr>
  </w:style>
  <w:style w:type="character" w:customStyle="1" w:styleId="Heading7Char">
    <w:name w:val="Heading 7 Char"/>
    <w:link w:val="Heading7"/>
    <w:uiPriority w:val="9"/>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character" w:customStyle="1" w:styleId="yj-message-list-item--body-message">
    <w:name w:val="yj-message-list-item--body-message"/>
    <w:basedOn w:val="DefaultParagraphFont"/>
    <w:rsid w:val="00F508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diagramColors" Target="diagrams/colors1.xml"/><Relationship Id="rId26" Type="http://schemas.openxmlformats.org/officeDocument/2006/relationships/image" Target="media/image9.jpeg"/><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hyperlink" Target="https://github.com/99002459/CI-Project.git" TargetMode="External"/><Relationship Id="rId47" Type="http://schemas.openxmlformats.org/officeDocument/2006/relationships/theme" Target="theme/theme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diagramQuickStyle" Target="diagrams/quickStyle1.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image" Target="media/image3.jpeg"/><Relationship Id="rId29" Type="http://schemas.openxmlformats.org/officeDocument/2006/relationships/image" Target="media/image12.png"/><Relationship Id="rId41" Type="http://schemas.openxmlformats.org/officeDocument/2006/relationships/hyperlink" Target="https://github.com/stepin10400/fibonacci.git"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diagramData" Target="diagrams/data1.xm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png"/><Relationship Id="rId10" Type="http://schemas.openxmlformats.org/officeDocument/2006/relationships/webSettings" Target="webSettings.xml"/><Relationship Id="rId19" Type="http://schemas.microsoft.com/office/2007/relationships/diagramDrawing" Target="diagrams/drawing1.xml"/><Relationship Id="rId31" Type="http://schemas.openxmlformats.org/officeDocument/2006/relationships/image" Target="media/image14.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www.easyagile.com/training/writing-good-user-stories.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A736CA1-6C71-4C1D-B5A2-ECBB20A6D183}" type="doc">
      <dgm:prSet loTypeId="urn:microsoft.com/office/officeart/2005/8/layout/default" loCatId="list" qsTypeId="urn:microsoft.com/office/officeart/2005/8/quickstyle/simple4" qsCatId="simple" csTypeId="urn:microsoft.com/office/officeart/2005/8/colors/accent1_2" csCatId="accent1" phldr="1"/>
      <dgm:spPr/>
      <dgm:t>
        <a:bodyPr/>
        <a:lstStyle/>
        <a:p>
          <a:endParaRPr lang="en-US"/>
        </a:p>
      </dgm:t>
    </dgm:pt>
    <dgm:pt modelId="{E117074A-363B-4B5E-9B02-9A9EAE032BDA}">
      <dgm:prSet phldrT="[Text]"/>
      <dgm:spPr/>
      <dgm:t>
        <a:bodyPr/>
        <a:lstStyle/>
        <a:p>
          <a:r>
            <a:rPr lang="en-US" b="1"/>
            <a:t>Strengths</a:t>
          </a:r>
        </a:p>
      </dgm:t>
    </dgm:pt>
    <dgm:pt modelId="{F7EC91CA-1010-41BB-92E1-A212A2DBF556}" type="parTrans" cxnId="{E71C213E-ABA7-4800-9CD6-917D8B505407}">
      <dgm:prSet/>
      <dgm:spPr/>
      <dgm:t>
        <a:bodyPr/>
        <a:lstStyle/>
        <a:p>
          <a:endParaRPr lang="en-US"/>
        </a:p>
      </dgm:t>
    </dgm:pt>
    <dgm:pt modelId="{FB3B8AAD-475F-43D5-A690-4A4876A1C9A5}" type="sibTrans" cxnId="{E71C213E-ABA7-4800-9CD6-917D8B505407}">
      <dgm:prSet/>
      <dgm:spPr/>
      <dgm:t>
        <a:bodyPr/>
        <a:lstStyle/>
        <a:p>
          <a:endParaRPr lang="en-US"/>
        </a:p>
      </dgm:t>
    </dgm:pt>
    <dgm:pt modelId="{F5660B6C-3AED-4E0F-AA8F-254E804EE6F3}">
      <dgm:prSet phldrT="[Text]"/>
      <dgm:spPr/>
      <dgm:t>
        <a:bodyPr/>
        <a:lstStyle/>
        <a:p>
          <a:r>
            <a:rPr lang="en-US">
              <a:solidFill>
                <a:schemeClr val="bg1"/>
              </a:solidFill>
            </a:rPr>
            <a:t>Hands free setup.</a:t>
          </a:r>
        </a:p>
      </dgm:t>
    </dgm:pt>
    <dgm:pt modelId="{74EBCFFE-124A-4500-A37E-9805A43A1545}" type="parTrans" cxnId="{B9E6A6B7-BE9C-4BF5-A139-CACD8B1D1AB7}">
      <dgm:prSet/>
      <dgm:spPr/>
      <dgm:t>
        <a:bodyPr/>
        <a:lstStyle/>
        <a:p>
          <a:endParaRPr lang="en-US"/>
        </a:p>
      </dgm:t>
    </dgm:pt>
    <dgm:pt modelId="{B473369B-D23C-49EE-98E5-42FEBDDF2D67}" type="sibTrans" cxnId="{B9E6A6B7-BE9C-4BF5-A139-CACD8B1D1AB7}">
      <dgm:prSet/>
      <dgm:spPr/>
      <dgm:t>
        <a:bodyPr/>
        <a:lstStyle/>
        <a:p>
          <a:endParaRPr lang="en-US"/>
        </a:p>
      </dgm:t>
    </dgm:pt>
    <dgm:pt modelId="{AB040647-C5BD-4924-97BD-B33E0AD09341}">
      <dgm:prSet phldrT="[Text]"/>
      <dgm:spPr/>
      <dgm:t>
        <a:bodyPr/>
        <a:lstStyle/>
        <a:p>
          <a:r>
            <a:rPr lang="en-US">
              <a:solidFill>
                <a:schemeClr val="bg1"/>
              </a:solidFill>
            </a:rPr>
            <a:t>Improves safety drastically in hazardous work environment.</a:t>
          </a:r>
        </a:p>
      </dgm:t>
    </dgm:pt>
    <dgm:pt modelId="{D886FB27-2733-4F81-B906-502E729D8454}" type="parTrans" cxnId="{01E12314-EBB5-4205-B35F-E17263C5877D}">
      <dgm:prSet/>
      <dgm:spPr/>
      <dgm:t>
        <a:bodyPr/>
        <a:lstStyle/>
        <a:p>
          <a:endParaRPr lang="en-US"/>
        </a:p>
      </dgm:t>
    </dgm:pt>
    <dgm:pt modelId="{4F19D90F-3D97-4141-803E-D4323AC19C46}" type="sibTrans" cxnId="{01E12314-EBB5-4205-B35F-E17263C5877D}">
      <dgm:prSet/>
      <dgm:spPr/>
      <dgm:t>
        <a:bodyPr/>
        <a:lstStyle/>
        <a:p>
          <a:endParaRPr lang="en-US"/>
        </a:p>
      </dgm:t>
    </dgm:pt>
    <dgm:pt modelId="{49AF63C8-CFFC-492B-9B8F-D5CAF3A2A9E4}">
      <dgm:prSet phldrT="[Text]"/>
      <dgm:spPr/>
      <dgm:t>
        <a:bodyPr/>
        <a:lstStyle/>
        <a:p>
          <a:r>
            <a:rPr lang="en-US" b="1"/>
            <a:t>Weakness</a:t>
          </a:r>
        </a:p>
      </dgm:t>
    </dgm:pt>
    <dgm:pt modelId="{C566E794-DE4E-4596-8665-26F32437CF2B}" type="parTrans" cxnId="{684C5AC7-2734-401D-8257-0E9861D753C7}">
      <dgm:prSet/>
      <dgm:spPr/>
      <dgm:t>
        <a:bodyPr/>
        <a:lstStyle/>
        <a:p>
          <a:endParaRPr lang="en-US"/>
        </a:p>
      </dgm:t>
    </dgm:pt>
    <dgm:pt modelId="{5FB74A4C-8C03-40BF-9765-B66A5875920A}" type="sibTrans" cxnId="{684C5AC7-2734-401D-8257-0E9861D753C7}">
      <dgm:prSet/>
      <dgm:spPr/>
      <dgm:t>
        <a:bodyPr/>
        <a:lstStyle/>
        <a:p>
          <a:endParaRPr lang="en-US"/>
        </a:p>
      </dgm:t>
    </dgm:pt>
    <dgm:pt modelId="{C93EC1C9-D7C6-4EAF-93ED-C85FD26E6E75}">
      <dgm:prSet phldrT="[Text]"/>
      <dgm:spPr/>
      <dgm:t>
        <a:bodyPr/>
        <a:lstStyle/>
        <a:p>
          <a:r>
            <a:rPr lang="en-US" b="0"/>
            <a:t>As the machines are large scale and operating voltage is very high, we could not develop an appropriate </a:t>
          </a:r>
        </a:p>
      </dgm:t>
    </dgm:pt>
    <dgm:pt modelId="{F98E31B2-0650-441A-A994-EF0699DDCE54}" type="parTrans" cxnId="{25038F58-5DA3-4B2F-8E36-E70751ABE45C}">
      <dgm:prSet/>
      <dgm:spPr/>
      <dgm:t>
        <a:bodyPr/>
        <a:lstStyle/>
        <a:p>
          <a:endParaRPr lang="en-US"/>
        </a:p>
      </dgm:t>
    </dgm:pt>
    <dgm:pt modelId="{EBEE6557-8F34-4767-B7D7-C3702D5ED3DC}" type="sibTrans" cxnId="{25038F58-5DA3-4B2F-8E36-E70751ABE45C}">
      <dgm:prSet/>
      <dgm:spPr/>
      <dgm:t>
        <a:bodyPr/>
        <a:lstStyle/>
        <a:p>
          <a:endParaRPr lang="en-US"/>
        </a:p>
      </dgm:t>
    </dgm:pt>
    <dgm:pt modelId="{71250389-D4A0-46BF-A63E-FDA062608D18}">
      <dgm:prSet phldrT="[Text]"/>
      <dgm:spPr/>
      <dgm:t>
        <a:bodyPr/>
        <a:lstStyle/>
        <a:p>
          <a:r>
            <a:rPr lang="en-US"/>
            <a:t>Using project boards like arduino is not all practical. </a:t>
          </a:r>
        </a:p>
      </dgm:t>
    </dgm:pt>
    <dgm:pt modelId="{6E9911EF-2095-43FD-9358-EF2596A84849}" type="parTrans" cxnId="{6559219C-7BF3-48CE-B7AB-ED0FFC248003}">
      <dgm:prSet/>
      <dgm:spPr/>
      <dgm:t>
        <a:bodyPr/>
        <a:lstStyle/>
        <a:p>
          <a:endParaRPr lang="en-US"/>
        </a:p>
      </dgm:t>
    </dgm:pt>
    <dgm:pt modelId="{CEC48652-AA65-4762-91EF-29B55BE5E985}" type="sibTrans" cxnId="{6559219C-7BF3-48CE-B7AB-ED0FFC248003}">
      <dgm:prSet/>
      <dgm:spPr/>
      <dgm:t>
        <a:bodyPr/>
        <a:lstStyle/>
        <a:p>
          <a:endParaRPr lang="en-US"/>
        </a:p>
      </dgm:t>
    </dgm:pt>
    <dgm:pt modelId="{6F914820-ED01-4F47-939B-FE648F7A2DD4}">
      <dgm:prSet phldrT="[Text]"/>
      <dgm:spPr/>
      <dgm:t>
        <a:bodyPr/>
        <a:lstStyle/>
        <a:p>
          <a:r>
            <a:rPr lang="en-US" b="1"/>
            <a:t>Opportunities</a:t>
          </a:r>
        </a:p>
      </dgm:t>
    </dgm:pt>
    <dgm:pt modelId="{1A8E435A-121A-4C16-A1FC-13F010F26083}" type="parTrans" cxnId="{3D15652C-9404-46B6-955C-B9AE57F1A8D2}">
      <dgm:prSet/>
      <dgm:spPr/>
      <dgm:t>
        <a:bodyPr/>
        <a:lstStyle/>
        <a:p>
          <a:endParaRPr lang="en-US"/>
        </a:p>
      </dgm:t>
    </dgm:pt>
    <dgm:pt modelId="{AC6388E0-10D9-42B8-836B-E9B342A41420}" type="sibTrans" cxnId="{3D15652C-9404-46B6-955C-B9AE57F1A8D2}">
      <dgm:prSet/>
      <dgm:spPr/>
      <dgm:t>
        <a:bodyPr/>
        <a:lstStyle/>
        <a:p>
          <a:endParaRPr lang="en-US"/>
        </a:p>
      </dgm:t>
    </dgm:pt>
    <dgm:pt modelId="{75FFD6F5-124E-449B-A436-917C444E39BB}">
      <dgm:prSet phldrT="[Text]"/>
      <dgm:spPr/>
      <dgm:t>
        <a:bodyPr/>
        <a:lstStyle/>
        <a:p>
          <a:r>
            <a:rPr lang="en-US"/>
            <a:t>PCBs can be used to integrate required microcontroller, bluetooth module or wifi module and other components to improve the quality.</a:t>
          </a:r>
        </a:p>
      </dgm:t>
    </dgm:pt>
    <dgm:pt modelId="{07EBCD44-C1FC-4A5D-9370-F835F0D74265}" type="parTrans" cxnId="{669E58F7-DA59-49B6-90D3-52788ECF0150}">
      <dgm:prSet/>
      <dgm:spPr/>
      <dgm:t>
        <a:bodyPr/>
        <a:lstStyle/>
        <a:p>
          <a:endParaRPr lang="en-US"/>
        </a:p>
      </dgm:t>
    </dgm:pt>
    <dgm:pt modelId="{726EB6C8-1E75-4EEB-8D8B-2B5B4B59D74F}" type="sibTrans" cxnId="{669E58F7-DA59-49B6-90D3-52788ECF0150}">
      <dgm:prSet/>
      <dgm:spPr/>
      <dgm:t>
        <a:bodyPr/>
        <a:lstStyle/>
        <a:p>
          <a:endParaRPr lang="en-US"/>
        </a:p>
      </dgm:t>
    </dgm:pt>
    <dgm:pt modelId="{089F5780-C31B-44D8-BB1E-F938B75A6BF8}">
      <dgm:prSet phldrT="[Text]"/>
      <dgm:spPr/>
      <dgm:t>
        <a:bodyPr/>
        <a:lstStyle/>
        <a:p>
          <a:r>
            <a:rPr lang="en-US"/>
            <a:t>Large scale wifi servers can be used to improve wireless range problems.</a:t>
          </a:r>
        </a:p>
      </dgm:t>
    </dgm:pt>
    <dgm:pt modelId="{986A260B-260E-4A45-9527-33E9F69C44D5}" type="parTrans" cxnId="{6C0AB342-BFA9-42EC-9718-0B74A53AF5C3}">
      <dgm:prSet/>
      <dgm:spPr/>
      <dgm:t>
        <a:bodyPr/>
        <a:lstStyle/>
        <a:p>
          <a:endParaRPr lang="en-US"/>
        </a:p>
      </dgm:t>
    </dgm:pt>
    <dgm:pt modelId="{F3E9EC0E-8F98-4187-82CB-BC060A800C4C}" type="sibTrans" cxnId="{6C0AB342-BFA9-42EC-9718-0B74A53AF5C3}">
      <dgm:prSet/>
      <dgm:spPr/>
      <dgm:t>
        <a:bodyPr/>
        <a:lstStyle/>
        <a:p>
          <a:endParaRPr lang="en-US"/>
        </a:p>
      </dgm:t>
    </dgm:pt>
    <dgm:pt modelId="{FCF8B91B-7731-4FC4-B554-EF7582245318}">
      <dgm:prSet/>
      <dgm:spPr/>
      <dgm:t>
        <a:bodyPr/>
        <a:lstStyle/>
        <a:p>
          <a:r>
            <a:rPr lang="en-US" b="1"/>
            <a:t> Threats</a:t>
          </a:r>
        </a:p>
      </dgm:t>
    </dgm:pt>
    <dgm:pt modelId="{24F7EB9F-C8A1-4512-BF98-CC369DE1AB39}" type="parTrans" cxnId="{1A9587F1-7025-404B-BC96-F1C34D9D2514}">
      <dgm:prSet/>
      <dgm:spPr/>
      <dgm:t>
        <a:bodyPr/>
        <a:lstStyle/>
        <a:p>
          <a:endParaRPr lang="en-US"/>
        </a:p>
      </dgm:t>
    </dgm:pt>
    <dgm:pt modelId="{6F907230-D170-4856-B14C-5025065D35A3}" type="sibTrans" cxnId="{1A9587F1-7025-404B-BC96-F1C34D9D2514}">
      <dgm:prSet/>
      <dgm:spPr/>
      <dgm:t>
        <a:bodyPr/>
        <a:lstStyle/>
        <a:p>
          <a:endParaRPr lang="en-US"/>
        </a:p>
      </dgm:t>
    </dgm:pt>
    <dgm:pt modelId="{C44CE304-B071-4CEA-A7AF-C41E0CB7386A}">
      <dgm:prSet phldrT="[Text]"/>
      <dgm:spPr/>
      <dgm:t>
        <a:bodyPr/>
        <a:lstStyle/>
        <a:p>
          <a:r>
            <a:rPr lang="en-US">
              <a:solidFill>
                <a:schemeClr val="bg1"/>
              </a:solidFill>
            </a:rPr>
            <a:t>Futuristic approach in Heavy Machinery Industries.</a:t>
          </a:r>
        </a:p>
      </dgm:t>
    </dgm:pt>
    <dgm:pt modelId="{3B620D5E-104E-4221-8FFE-57A856A0F1BC}" type="parTrans" cxnId="{2C82C9A9-1F79-486E-A95B-E6176F3B9164}">
      <dgm:prSet/>
      <dgm:spPr/>
    </dgm:pt>
    <dgm:pt modelId="{9341D271-77B8-450D-A289-8C46BD6E1A92}" type="sibTrans" cxnId="{2C82C9A9-1F79-486E-A95B-E6176F3B9164}">
      <dgm:prSet/>
      <dgm:spPr/>
    </dgm:pt>
    <dgm:pt modelId="{9C9C8EFF-34D4-47C4-A73F-3C0F79AC51A6}">
      <dgm:prSet phldrT="[Text]"/>
      <dgm:spPr/>
      <dgm:t>
        <a:bodyPr/>
        <a:lstStyle/>
        <a:p>
          <a:r>
            <a:rPr lang="en-US"/>
            <a:t>Wireless range is always a concern.</a:t>
          </a:r>
        </a:p>
      </dgm:t>
    </dgm:pt>
    <dgm:pt modelId="{81538E89-A49B-4A4B-85D6-793BD3C353F7}" type="parTrans" cxnId="{1B3DBF4D-2974-472D-A04E-D9AA08569F30}">
      <dgm:prSet/>
      <dgm:spPr/>
    </dgm:pt>
    <dgm:pt modelId="{9B2B3EFA-B236-4B93-AB2E-5A886F1A57E3}" type="sibTrans" cxnId="{1B3DBF4D-2974-472D-A04E-D9AA08569F30}">
      <dgm:prSet/>
      <dgm:spPr/>
    </dgm:pt>
    <dgm:pt modelId="{79438BDE-B8A3-42CF-A250-53361AA5E258}">
      <dgm:prSet/>
      <dgm:spPr/>
      <dgm:t>
        <a:bodyPr/>
        <a:lstStyle/>
        <a:p>
          <a:endParaRPr lang="en-US"/>
        </a:p>
      </dgm:t>
    </dgm:pt>
    <dgm:pt modelId="{FC495274-574B-4C04-82FA-FC40DF3CC322}" type="parTrans" cxnId="{CD808349-D101-4D92-9F22-1CAD7584CEEE}">
      <dgm:prSet/>
      <dgm:spPr/>
    </dgm:pt>
    <dgm:pt modelId="{20DB777C-3536-42C1-8371-D36AD35D6EE0}" type="sibTrans" cxnId="{CD808349-D101-4D92-9F22-1CAD7584CEEE}">
      <dgm:prSet/>
      <dgm:spPr/>
    </dgm:pt>
    <dgm:pt modelId="{7C38D102-4AAB-4587-BD6D-9E199A9EE678}">
      <dgm:prSet/>
      <dgm:spPr/>
      <dgm:t>
        <a:bodyPr/>
        <a:lstStyle/>
        <a:p>
          <a:r>
            <a:rPr lang="en-US"/>
            <a:t>Cloud based systems are in the making to run heavy machineries.</a:t>
          </a:r>
        </a:p>
      </dgm:t>
    </dgm:pt>
    <dgm:pt modelId="{209FF03C-070C-4B91-A668-6E0FEF8BB33C}" type="parTrans" cxnId="{58B35B86-6AF1-47D5-AE70-DB07DA91ECF3}">
      <dgm:prSet/>
      <dgm:spPr/>
    </dgm:pt>
    <dgm:pt modelId="{C653875C-215E-462B-AA64-4A437A6CE0D7}" type="sibTrans" cxnId="{58B35B86-6AF1-47D5-AE70-DB07DA91ECF3}">
      <dgm:prSet/>
      <dgm:spPr/>
    </dgm:pt>
    <dgm:pt modelId="{FEDDBD39-9156-4515-93C0-79DB1C37BCE5}">
      <dgm:prSet/>
      <dgm:spPr/>
      <dgm:t>
        <a:bodyPr/>
        <a:lstStyle/>
        <a:p>
          <a:r>
            <a:rPr lang="en-US"/>
            <a:t>Fully automated machines are being developed with the help of AI so voice automation might become irrelevant in the future.</a:t>
          </a:r>
        </a:p>
      </dgm:t>
    </dgm:pt>
    <dgm:pt modelId="{D0800EE8-D99E-4F72-B328-4503B47428E1}" type="parTrans" cxnId="{A0CC52DC-F53E-4F68-A1B1-91980FBD02E1}">
      <dgm:prSet/>
      <dgm:spPr/>
    </dgm:pt>
    <dgm:pt modelId="{07107CAA-CB21-4060-86DD-5FCB9AD18F2F}" type="sibTrans" cxnId="{A0CC52DC-F53E-4F68-A1B1-91980FBD02E1}">
      <dgm:prSet/>
      <dgm:spPr/>
    </dgm:pt>
    <dgm:pt modelId="{9671FF09-6DA5-4AD7-80B0-35AEB14D7ED5}" type="pres">
      <dgm:prSet presAssocID="{CA736CA1-6C71-4C1D-B5A2-ECBB20A6D183}" presName="diagram" presStyleCnt="0">
        <dgm:presLayoutVars>
          <dgm:dir/>
          <dgm:resizeHandles val="exact"/>
        </dgm:presLayoutVars>
      </dgm:prSet>
      <dgm:spPr/>
      <dgm:t>
        <a:bodyPr/>
        <a:lstStyle/>
        <a:p>
          <a:endParaRPr lang="en-IN"/>
        </a:p>
      </dgm:t>
    </dgm:pt>
    <dgm:pt modelId="{8B89F55E-0CB1-4B7E-AC3A-AC39333A065A}" type="pres">
      <dgm:prSet presAssocID="{E117074A-363B-4B5E-9B02-9A9EAE032BDA}" presName="node" presStyleLbl="node1" presStyleIdx="0" presStyleCnt="4">
        <dgm:presLayoutVars>
          <dgm:bulletEnabled val="1"/>
        </dgm:presLayoutVars>
      </dgm:prSet>
      <dgm:spPr/>
      <dgm:t>
        <a:bodyPr/>
        <a:lstStyle/>
        <a:p>
          <a:endParaRPr lang="en-US"/>
        </a:p>
      </dgm:t>
    </dgm:pt>
    <dgm:pt modelId="{0CB32F3D-DD8B-4EB5-8131-AB5D243F06FD}" type="pres">
      <dgm:prSet presAssocID="{FB3B8AAD-475F-43D5-A690-4A4876A1C9A5}" presName="sibTrans" presStyleCnt="0"/>
      <dgm:spPr/>
    </dgm:pt>
    <dgm:pt modelId="{4551035E-59E4-4105-99A2-75B998C6B11C}" type="pres">
      <dgm:prSet presAssocID="{49AF63C8-CFFC-492B-9B8F-D5CAF3A2A9E4}" presName="node" presStyleLbl="node1" presStyleIdx="1" presStyleCnt="4">
        <dgm:presLayoutVars>
          <dgm:bulletEnabled val="1"/>
        </dgm:presLayoutVars>
      </dgm:prSet>
      <dgm:spPr/>
      <dgm:t>
        <a:bodyPr/>
        <a:lstStyle/>
        <a:p>
          <a:endParaRPr lang="en-US"/>
        </a:p>
      </dgm:t>
    </dgm:pt>
    <dgm:pt modelId="{E8B69946-A051-4000-9DE1-12F1855A1313}" type="pres">
      <dgm:prSet presAssocID="{5FB74A4C-8C03-40BF-9765-B66A5875920A}" presName="sibTrans" presStyleCnt="0"/>
      <dgm:spPr/>
    </dgm:pt>
    <dgm:pt modelId="{F92138EB-30CB-4D99-98C1-11D76E8CFF34}" type="pres">
      <dgm:prSet presAssocID="{6F914820-ED01-4F47-939B-FE648F7A2DD4}" presName="node" presStyleLbl="node1" presStyleIdx="2" presStyleCnt="4">
        <dgm:presLayoutVars>
          <dgm:bulletEnabled val="1"/>
        </dgm:presLayoutVars>
      </dgm:prSet>
      <dgm:spPr/>
      <dgm:t>
        <a:bodyPr/>
        <a:lstStyle/>
        <a:p>
          <a:endParaRPr lang="en-US"/>
        </a:p>
      </dgm:t>
    </dgm:pt>
    <dgm:pt modelId="{4E2B2746-40FB-4392-9D92-C35CD43FED3B}" type="pres">
      <dgm:prSet presAssocID="{AC6388E0-10D9-42B8-836B-E9B342A41420}" presName="sibTrans" presStyleCnt="0"/>
      <dgm:spPr/>
    </dgm:pt>
    <dgm:pt modelId="{4BC552A3-F3E7-4796-BBAA-65EE26AF02CA}" type="pres">
      <dgm:prSet presAssocID="{FCF8B91B-7731-4FC4-B554-EF7582245318}" presName="node" presStyleLbl="node1" presStyleIdx="3" presStyleCnt="4">
        <dgm:presLayoutVars>
          <dgm:bulletEnabled val="1"/>
        </dgm:presLayoutVars>
      </dgm:prSet>
      <dgm:spPr/>
      <dgm:t>
        <a:bodyPr/>
        <a:lstStyle/>
        <a:p>
          <a:endParaRPr lang="en-US"/>
        </a:p>
      </dgm:t>
    </dgm:pt>
  </dgm:ptLst>
  <dgm:cxnLst>
    <dgm:cxn modelId="{358F2B43-130C-4961-A5E6-1CE1B9614941}" type="presOf" srcId="{79438BDE-B8A3-42CF-A250-53361AA5E258}" destId="{4BC552A3-F3E7-4796-BBAA-65EE26AF02CA}" srcOrd="0" destOrd="3" presId="urn:microsoft.com/office/officeart/2005/8/layout/default"/>
    <dgm:cxn modelId="{6C0AB342-BFA9-42EC-9718-0B74A53AF5C3}" srcId="{6F914820-ED01-4F47-939B-FE648F7A2DD4}" destId="{089F5780-C31B-44D8-BB1E-F938B75A6BF8}" srcOrd="1" destOrd="0" parTransId="{986A260B-260E-4A45-9527-33E9F69C44D5}" sibTransId="{F3E9EC0E-8F98-4187-82CB-BC060A800C4C}"/>
    <dgm:cxn modelId="{4FFED37F-418C-4F86-9396-BDEBAE25BF51}" type="presOf" srcId="{089F5780-C31B-44D8-BB1E-F938B75A6BF8}" destId="{F92138EB-30CB-4D99-98C1-11D76E8CFF34}" srcOrd="0" destOrd="2" presId="urn:microsoft.com/office/officeart/2005/8/layout/default"/>
    <dgm:cxn modelId="{9417963F-33E5-42DD-9CBC-EEA50A4E66C4}" type="presOf" srcId="{E117074A-363B-4B5E-9B02-9A9EAE032BDA}" destId="{8B89F55E-0CB1-4B7E-AC3A-AC39333A065A}" srcOrd="0" destOrd="0" presId="urn:microsoft.com/office/officeart/2005/8/layout/default"/>
    <dgm:cxn modelId="{A562FA63-2DA0-432D-A0EB-3F5B7CA3EC61}" type="presOf" srcId="{AB040647-C5BD-4924-97BD-B33E0AD09341}" destId="{8B89F55E-0CB1-4B7E-AC3A-AC39333A065A}" srcOrd="0" destOrd="2" presId="urn:microsoft.com/office/officeart/2005/8/layout/default"/>
    <dgm:cxn modelId="{684C5AC7-2734-401D-8257-0E9861D753C7}" srcId="{CA736CA1-6C71-4C1D-B5A2-ECBB20A6D183}" destId="{49AF63C8-CFFC-492B-9B8F-D5CAF3A2A9E4}" srcOrd="1" destOrd="0" parTransId="{C566E794-DE4E-4596-8665-26F32437CF2B}" sibTransId="{5FB74A4C-8C03-40BF-9765-B66A5875920A}"/>
    <dgm:cxn modelId="{58B35B86-6AF1-47D5-AE70-DB07DA91ECF3}" srcId="{FCF8B91B-7731-4FC4-B554-EF7582245318}" destId="{7C38D102-4AAB-4587-BD6D-9E199A9EE678}" srcOrd="0" destOrd="0" parTransId="{209FF03C-070C-4B91-A668-6E0FEF8BB33C}" sibTransId="{C653875C-215E-462B-AA64-4A437A6CE0D7}"/>
    <dgm:cxn modelId="{EF338BBD-CBDF-4B79-909B-59972BDE3924}" type="presOf" srcId="{C44CE304-B071-4CEA-A7AF-C41E0CB7386A}" destId="{8B89F55E-0CB1-4B7E-AC3A-AC39333A065A}" srcOrd="0" destOrd="3" presId="urn:microsoft.com/office/officeart/2005/8/layout/default"/>
    <dgm:cxn modelId="{219DFA12-9CB6-4510-A7FC-61CFD4CE7EBA}" type="presOf" srcId="{9C9C8EFF-34D4-47C4-A73F-3C0F79AC51A6}" destId="{4551035E-59E4-4105-99A2-75B998C6B11C}" srcOrd="0" destOrd="3" presId="urn:microsoft.com/office/officeart/2005/8/layout/default"/>
    <dgm:cxn modelId="{1A9587F1-7025-404B-BC96-F1C34D9D2514}" srcId="{CA736CA1-6C71-4C1D-B5A2-ECBB20A6D183}" destId="{FCF8B91B-7731-4FC4-B554-EF7582245318}" srcOrd="3" destOrd="0" parTransId="{24F7EB9F-C8A1-4512-BF98-CC369DE1AB39}" sibTransId="{6F907230-D170-4856-B14C-5025065D35A3}"/>
    <dgm:cxn modelId="{20B35B52-77D0-4EDE-9013-413C6503DE7D}" type="presOf" srcId="{49AF63C8-CFFC-492B-9B8F-D5CAF3A2A9E4}" destId="{4551035E-59E4-4105-99A2-75B998C6B11C}" srcOrd="0" destOrd="0" presId="urn:microsoft.com/office/officeart/2005/8/layout/default"/>
    <dgm:cxn modelId="{669E58F7-DA59-49B6-90D3-52788ECF0150}" srcId="{6F914820-ED01-4F47-939B-FE648F7A2DD4}" destId="{75FFD6F5-124E-449B-A436-917C444E39BB}" srcOrd="0" destOrd="0" parTransId="{07EBCD44-C1FC-4A5D-9370-F835F0D74265}" sibTransId="{726EB6C8-1E75-4EEB-8D8B-2B5B4B59D74F}"/>
    <dgm:cxn modelId="{CD808349-D101-4D92-9F22-1CAD7584CEEE}" srcId="{FCF8B91B-7731-4FC4-B554-EF7582245318}" destId="{79438BDE-B8A3-42CF-A250-53361AA5E258}" srcOrd="2" destOrd="0" parTransId="{FC495274-574B-4C04-82FA-FC40DF3CC322}" sibTransId="{20DB777C-3536-42C1-8371-D36AD35D6EE0}"/>
    <dgm:cxn modelId="{54FA29F7-3959-4087-91E1-1C0BD6809715}" type="presOf" srcId="{6F914820-ED01-4F47-939B-FE648F7A2DD4}" destId="{F92138EB-30CB-4D99-98C1-11D76E8CFF34}" srcOrd="0" destOrd="0" presId="urn:microsoft.com/office/officeart/2005/8/layout/default"/>
    <dgm:cxn modelId="{45D0CE43-E675-4B50-B7AD-4F7E709EC701}" type="presOf" srcId="{CA736CA1-6C71-4C1D-B5A2-ECBB20A6D183}" destId="{9671FF09-6DA5-4AD7-80B0-35AEB14D7ED5}" srcOrd="0" destOrd="0" presId="urn:microsoft.com/office/officeart/2005/8/layout/default"/>
    <dgm:cxn modelId="{2C82C9A9-1F79-486E-A95B-E6176F3B9164}" srcId="{E117074A-363B-4B5E-9B02-9A9EAE032BDA}" destId="{C44CE304-B071-4CEA-A7AF-C41E0CB7386A}" srcOrd="2" destOrd="0" parTransId="{3B620D5E-104E-4221-8FFE-57A856A0F1BC}" sibTransId="{9341D271-77B8-450D-A289-8C46BD6E1A92}"/>
    <dgm:cxn modelId="{B9E6A6B7-BE9C-4BF5-A139-CACD8B1D1AB7}" srcId="{E117074A-363B-4B5E-9B02-9A9EAE032BDA}" destId="{F5660B6C-3AED-4E0F-AA8F-254E804EE6F3}" srcOrd="0" destOrd="0" parTransId="{74EBCFFE-124A-4500-A37E-9805A43A1545}" sibTransId="{B473369B-D23C-49EE-98E5-42FEBDDF2D67}"/>
    <dgm:cxn modelId="{A0CC52DC-F53E-4F68-A1B1-91980FBD02E1}" srcId="{FCF8B91B-7731-4FC4-B554-EF7582245318}" destId="{FEDDBD39-9156-4515-93C0-79DB1C37BCE5}" srcOrd="1" destOrd="0" parTransId="{D0800EE8-D99E-4F72-B328-4503B47428E1}" sibTransId="{07107CAA-CB21-4060-86DD-5FCB9AD18F2F}"/>
    <dgm:cxn modelId="{E71C213E-ABA7-4800-9CD6-917D8B505407}" srcId="{CA736CA1-6C71-4C1D-B5A2-ECBB20A6D183}" destId="{E117074A-363B-4B5E-9B02-9A9EAE032BDA}" srcOrd="0" destOrd="0" parTransId="{F7EC91CA-1010-41BB-92E1-A212A2DBF556}" sibTransId="{FB3B8AAD-475F-43D5-A690-4A4876A1C9A5}"/>
    <dgm:cxn modelId="{E8F805A7-DDB9-45D1-9E12-1E4A06581171}" type="presOf" srcId="{75FFD6F5-124E-449B-A436-917C444E39BB}" destId="{F92138EB-30CB-4D99-98C1-11D76E8CFF34}" srcOrd="0" destOrd="1" presId="urn:microsoft.com/office/officeart/2005/8/layout/default"/>
    <dgm:cxn modelId="{1B3DBF4D-2974-472D-A04E-D9AA08569F30}" srcId="{49AF63C8-CFFC-492B-9B8F-D5CAF3A2A9E4}" destId="{9C9C8EFF-34D4-47C4-A73F-3C0F79AC51A6}" srcOrd="2" destOrd="0" parTransId="{81538E89-A49B-4A4B-85D6-793BD3C353F7}" sibTransId="{9B2B3EFA-B236-4B93-AB2E-5A886F1A57E3}"/>
    <dgm:cxn modelId="{01E12314-EBB5-4205-B35F-E17263C5877D}" srcId="{E117074A-363B-4B5E-9B02-9A9EAE032BDA}" destId="{AB040647-C5BD-4924-97BD-B33E0AD09341}" srcOrd="1" destOrd="0" parTransId="{D886FB27-2733-4F81-B906-502E729D8454}" sibTransId="{4F19D90F-3D97-4141-803E-D4323AC19C46}"/>
    <dgm:cxn modelId="{6559219C-7BF3-48CE-B7AB-ED0FFC248003}" srcId="{49AF63C8-CFFC-492B-9B8F-D5CAF3A2A9E4}" destId="{71250389-D4A0-46BF-A63E-FDA062608D18}" srcOrd="1" destOrd="0" parTransId="{6E9911EF-2095-43FD-9358-EF2596A84849}" sibTransId="{CEC48652-AA65-4762-91EF-29B55BE5E985}"/>
    <dgm:cxn modelId="{76E3D511-849A-4F93-A90D-0D9FACF57EC4}" type="presOf" srcId="{71250389-D4A0-46BF-A63E-FDA062608D18}" destId="{4551035E-59E4-4105-99A2-75B998C6B11C}" srcOrd="0" destOrd="2" presId="urn:microsoft.com/office/officeart/2005/8/layout/default"/>
    <dgm:cxn modelId="{FB917188-39C6-4C33-873A-6CE52385F939}" type="presOf" srcId="{7C38D102-4AAB-4587-BD6D-9E199A9EE678}" destId="{4BC552A3-F3E7-4796-BBAA-65EE26AF02CA}" srcOrd="0" destOrd="1" presId="urn:microsoft.com/office/officeart/2005/8/layout/default"/>
    <dgm:cxn modelId="{1A208274-BE78-47E3-B828-1BCA0E519732}" type="presOf" srcId="{F5660B6C-3AED-4E0F-AA8F-254E804EE6F3}" destId="{8B89F55E-0CB1-4B7E-AC3A-AC39333A065A}" srcOrd="0" destOrd="1" presId="urn:microsoft.com/office/officeart/2005/8/layout/default"/>
    <dgm:cxn modelId="{25038F58-5DA3-4B2F-8E36-E70751ABE45C}" srcId="{49AF63C8-CFFC-492B-9B8F-D5CAF3A2A9E4}" destId="{C93EC1C9-D7C6-4EAF-93ED-C85FD26E6E75}" srcOrd="0" destOrd="0" parTransId="{F98E31B2-0650-441A-A994-EF0699DDCE54}" sibTransId="{EBEE6557-8F34-4767-B7D7-C3702D5ED3DC}"/>
    <dgm:cxn modelId="{807DDE8F-02B3-4432-87CD-6C7A71D1FFA4}" type="presOf" srcId="{C93EC1C9-D7C6-4EAF-93ED-C85FD26E6E75}" destId="{4551035E-59E4-4105-99A2-75B998C6B11C}" srcOrd="0" destOrd="1" presId="urn:microsoft.com/office/officeart/2005/8/layout/default"/>
    <dgm:cxn modelId="{14B67503-30C5-40FA-BB06-09646F0A0D52}" type="presOf" srcId="{FEDDBD39-9156-4515-93C0-79DB1C37BCE5}" destId="{4BC552A3-F3E7-4796-BBAA-65EE26AF02CA}" srcOrd="0" destOrd="2" presId="urn:microsoft.com/office/officeart/2005/8/layout/default"/>
    <dgm:cxn modelId="{5DBF8D55-8EC4-413F-A563-0239C0FA9022}" type="presOf" srcId="{FCF8B91B-7731-4FC4-B554-EF7582245318}" destId="{4BC552A3-F3E7-4796-BBAA-65EE26AF02CA}" srcOrd="0" destOrd="0" presId="urn:microsoft.com/office/officeart/2005/8/layout/default"/>
    <dgm:cxn modelId="{3D15652C-9404-46B6-955C-B9AE57F1A8D2}" srcId="{CA736CA1-6C71-4C1D-B5A2-ECBB20A6D183}" destId="{6F914820-ED01-4F47-939B-FE648F7A2DD4}" srcOrd="2" destOrd="0" parTransId="{1A8E435A-121A-4C16-A1FC-13F010F26083}" sibTransId="{AC6388E0-10D9-42B8-836B-E9B342A41420}"/>
    <dgm:cxn modelId="{0E6C604E-279C-45E4-BB30-F9EF6AF0C73B}" type="presParOf" srcId="{9671FF09-6DA5-4AD7-80B0-35AEB14D7ED5}" destId="{8B89F55E-0CB1-4B7E-AC3A-AC39333A065A}" srcOrd="0" destOrd="0" presId="urn:microsoft.com/office/officeart/2005/8/layout/default"/>
    <dgm:cxn modelId="{EFE3704C-DE9F-4B3F-BFAD-CF31E786FA71}" type="presParOf" srcId="{9671FF09-6DA5-4AD7-80B0-35AEB14D7ED5}" destId="{0CB32F3D-DD8B-4EB5-8131-AB5D243F06FD}" srcOrd="1" destOrd="0" presId="urn:microsoft.com/office/officeart/2005/8/layout/default"/>
    <dgm:cxn modelId="{DB6035E8-7F79-4B79-9CC6-24E51FFE7A9F}" type="presParOf" srcId="{9671FF09-6DA5-4AD7-80B0-35AEB14D7ED5}" destId="{4551035E-59E4-4105-99A2-75B998C6B11C}" srcOrd="2" destOrd="0" presId="urn:microsoft.com/office/officeart/2005/8/layout/default"/>
    <dgm:cxn modelId="{8A52060A-1412-4B25-90FC-F0C5DF36E645}" type="presParOf" srcId="{9671FF09-6DA5-4AD7-80B0-35AEB14D7ED5}" destId="{E8B69946-A051-4000-9DE1-12F1855A1313}" srcOrd="3" destOrd="0" presId="urn:microsoft.com/office/officeart/2005/8/layout/default"/>
    <dgm:cxn modelId="{AB380390-6A1B-4773-A3AA-5B5CC27DBEE8}" type="presParOf" srcId="{9671FF09-6DA5-4AD7-80B0-35AEB14D7ED5}" destId="{F92138EB-30CB-4D99-98C1-11D76E8CFF34}" srcOrd="4" destOrd="0" presId="urn:microsoft.com/office/officeart/2005/8/layout/default"/>
    <dgm:cxn modelId="{166980BE-5143-42E1-A38A-4ACDF68C1F2A}" type="presParOf" srcId="{9671FF09-6DA5-4AD7-80B0-35AEB14D7ED5}" destId="{4E2B2746-40FB-4392-9D92-C35CD43FED3B}" srcOrd="5" destOrd="0" presId="urn:microsoft.com/office/officeart/2005/8/layout/default"/>
    <dgm:cxn modelId="{F3FF6278-EFE4-4DFC-B8A1-F53B64CD4687}" type="presParOf" srcId="{9671FF09-6DA5-4AD7-80B0-35AEB14D7ED5}" destId="{4BC552A3-F3E7-4796-BBAA-65EE26AF02CA}" srcOrd="6" destOrd="0" presId="urn:microsoft.com/office/officeart/2005/8/layout/defaul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89F55E-0CB1-4B7E-AC3A-AC39333A065A}">
      <dsp:nvSpPr>
        <dsp:cNvPr id="0" name=""/>
        <dsp:cNvSpPr/>
      </dsp:nvSpPr>
      <dsp:spPr>
        <a:xfrm>
          <a:off x="161002" y="1696"/>
          <a:ext cx="2459235" cy="147554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US" sz="1300" b="1" kern="1200"/>
            <a:t>Strengths</a:t>
          </a:r>
        </a:p>
        <a:p>
          <a:pPr marL="57150" lvl="1" indent="-57150" algn="l" defTabSz="444500">
            <a:lnSpc>
              <a:spcPct val="90000"/>
            </a:lnSpc>
            <a:spcBef>
              <a:spcPct val="0"/>
            </a:spcBef>
            <a:spcAft>
              <a:spcPct val="15000"/>
            </a:spcAft>
            <a:buChar char="••"/>
          </a:pPr>
          <a:r>
            <a:rPr lang="en-US" sz="1000" kern="1200">
              <a:solidFill>
                <a:schemeClr val="bg1"/>
              </a:solidFill>
            </a:rPr>
            <a:t>Hands free setup.</a:t>
          </a:r>
        </a:p>
        <a:p>
          <a:pPr marL="57150" lvl="1" indent="-57150" algn="l" defTabSz="444500">
            <a:lnSpc>
              <a:spcPct val="90000"/>
            </a:lnSpc>
            <a:spcBef>
              <a:spcPct val="0"/>
            </a:spcBef>
            <a:spcAft>
              <a:spcPct val="15000"/>
            </a:spcAft>
            <a:buChar char="••"/>
          </a:pPr>
          <a:r>
            <a:rPr lang="en-US" sz="1000" kern="1200">
              <a:solidFill>
                <a:schemeClr val="bg1"/>
              </a:solidFill>
            </a:rPr>
            <a:t>Improves safety drastically in hazardous work environment.</a:t>
          </a:r>
        </a:p>
        <a:p>
          <a:pPr marL="57150" lvl="1" indent="-57150" algn="l" defTabSz="444500">
            <a:lnSpc>
              <a:spcPct val="90000"/>
            </a:lnSpc>
            <a:spcBef>
              <a:spcPct val="0"/>
            </a:spcBef>
            <a:spcAft>
              <a:spcPct val="15000"/>
            </a:spcAft>
            <a:buChar char="••"/>
          </a:pPr>
          <a:r>
            <a:rPr lang="en-US" sz="1000" kern="1200">
              <a:solidFill>
                <a:schemeClr val="bg1"/>
              </a:solidFill>
            </a:rPr>
            <a:t>Futuristic approach in Heavy Machinery Industries.</a:t>
          </a:r>
        </a:p>
      </dsp:txBody>
      <dsp:txXfrm>
        <a:off x="161002" y="1696"/>
        <a:ext cx="2459235" cy="1475541"/>
      </dsp:txXfrm>
    </dsp:sp>
    <dsp:sp modelId="{4551035E-59E4-4105-99A2-75B998C6B11C}">
      <dsp:nvSpPr>
        <dsp:cNvPr id="0" name=""/>
        <dsp:cNvSpPr/>
      </dsp:nvSpPr>
      <dsp:spPr>
        <a:xfrm>
          <a:off x="2866161" y="1696"/>
          <a:ext cx="2459235" cy="147554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US" sz="1300" b="1" kern="1200"/>
            <a:t>Weakness</a:t>
          </a:r>
        </a:p>
        <a:p>
          <a:pPr marL="57150" lvl="1" indent="-57150" algn="l" defTabSz="444500">
            <a:lnSpc>
              <a:spcPct val="90000"/>
            </a:lnSpc>
            <a:spcBef>
              <a:spcPct val="0"/>
            </a:spcBef>
            <a:spcAft>
              <a:spcPct val="15000"/>
            </a:spcAft>
            <a:buChar char="••"/>
          </a:pPr>
          <a:r>
            <a:rPr lang="en-US" sz="1000" b="0" kern="1200"/>
            <a:t>As the machines are large scale and operating voltage is very high, we could not develop an appropriate </a:t>
          </a:r>
        </a:p>
        <a:p>
          <a:pPr marL="57150" lvl="1" indent="-57150" algn="l" defTabSz="444500">
            <a:lnSpc>
              <a:spcPct val="90000"/>
            </a:lnSpc>
            <a:spcBef>
              <a:spcPct val="0"/>
            </a:spcBef>
            <a:spcAft>
              <a:spcPct val="15000"/>
            </a:spcAft>
            <a:buChar char="••"/>
          </a:pPr>
          <a:r>
            <a:rPr lang="en-US" sz="1000" kern="1200"/>
            <a:t>Using project boards like arduino is not all practical. </a:t>
          </a:r>
        </a:p>
        <a:p>
          <a:pPr marL="57150" lvl="1" indent="-57150" algn="l" defTabSz="444500">
            <a:lnSpc>
              <a:spcPct val="90000"/>
            </a:lnSpc>
            <a:spcBef>
              <a:spcPct val="0"/>
            </a:spcBef>
            <a:spcAft>
              <a:spcPct val="15000"/>
            </a:spcAft>
            <a:buChar char="••"/>
          </a:pPr>
          <a:r>
            <a:rPr lang="en-US" sz="1000" kern="1200"/>
            <a:t>Wireless range is always a concern.</a:t>
          </a:r>
        </a:p>
      </dsp:txBody>
      <dsp:txXfrm>
        <a:off x="2866161" y="1696"/>
        <a:ext cx="2459235" cy="1475541"/>
      </dsp:txXfrm>
    </dsp:sp>
    <dsp:sp modelId="{F92138EB-30CB-4D99-98C1-11D76E8CFF34}">
      <dsp:nvSpPr>
        <dsp:cNvPr id="0" name=""/>
        <dsp:cNvSpPr/>
      </dsp:nvSpPr>
      <dsp:spPr>
        <a:xfrm>
          <a:off x="161002" y="1723161"/>
          <a:ext cx="2459235" cy="147554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US" sz="1300" b="1" kern="1200"/>
            <a:t>Opportunities</a:t>
          </a:r>
        </a:p>
        <a:p>
          <a:pPr marL="57150" lvl="1" indent="-57150" algn="l" defTabSz="444500">
            <a:lnSpc>
              <a:spcPct val="90000"/>
            </a:lnSpc>
            <a:spcBef>
              <a:spcPct val="0"/>
            </a:spcBef>
            <a:spcAft>
              <a:spcPct val="15000"/>
            </a:spcAft>
            <a:buChar char="••"/>
          </a:pPr>
          <a:r>
            <a:rPr lang="en-US" sz="1000" kern="1200"/>
            <a:t>PCBs can be used to integrate required microcontroller, bluetooth module or wifi module and other components to improve the quality.</a:t>
          </a:r>
        </a:p>
        <a:p>
          <a:pPr marL="57150" lvl="1" indent="-57150" algn="l" defTabSz="444500">
            <a:lnSpc>
              <a:spcPct val="90000"/>
            </a:lnSpc>
            <a:spcBef>
              <a:spcPct val="0"/>
            </a:spcBef>
            <a:spcAft>
              <a:spcPct val="15000"/>
            </a:spcAft>
            <a:buChar char="••"/>
          </a:pPr>
          <a:r>
            <a:rPr lang="en-US" sz="1000" kern="1200"/>
            <a:t>Large scale wifi servers can be used to improve wireless range problems.</a:t>
          </a:r>
        </a:p>
      </dsp:txBody>
      <dsp:txXfrm>
        <a:off x="161002" y="1723161"/>
        <a:ext cx="2459235" cy="1475541"/>
      </dsp:txXfrm>
    </dsp:sp>
    <dsp:sp modelId="{4BC552A3-F3E7-4796-BBAA-65EE26AF02CA}">
      <dsp:nvSpPr>
        <dsp:cNvPr id="0" name=""/>
        <dsp:cNvSpPr/>
      </dsp:nvSpPr>
      <dsp:spPr>
        <a:xfrm>
          <a:off x="2866161" y="1723161"/>
          <a:ext cx="2459235" cy="147554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US" sz="1300" b="1" kern="1200"/>
            <a:t> Threats</a:t>
          </a:r>
        </a:p>
        <a:p>
          <a:pPr marL="57150" lvl="1" indent="-57150" algn="l" defTabSz="444500">
            <a:lnSpc>
              <a:spcPct val="90000"/>
            </a:lnSpc>
            <a:spcBef>
              <a:spcPct val="0"/>
            </a:spcBef>
            <a:spcAft>
              <a:spcPct val="15000"/>
            </a:spcAft>
            <a:buChar char="••"/>
          </a:pPr>
          <a:r>
            <a:rPr lang="en-US" sz="1000" kern="1200"/>
            <a:t>Cloud based systems are in the making to run heavy machineries.</a:t>
          </a:r>
        </a:p>
        <a:p>
          <a:pPr marL="57150" lvl="1" indent="-57150" algn="l" defTabSz="444500">
            <a:lnSpc>
              <a:spcPct val="90000"/>
            </a:lnSpc>
            <a:spcBef>
              <a:spcPct val="0"/>
            </a:spcBef>
            <a:spcAft>
              <a:spcPct val="15000"/>
            </a:spcAft>
            <a:buChar char="••"/>
          </a:pPr>
          <a:r>
            <a:rPr lang="en-US" sz="1000" kern="1200"/>
            <a:t>Fully automated machines are being developed with the help of AI so voice automation might become irrelevant in the future.</a:t>
          </a:r>
        </a:p>
        <a:p>
          <a:pPr marL="57150" lvl="1" indent="-57150" algn="l" defTabSz="444500">
            <a:lnSpc>
              <a:spcPct val="90000"/>
            </a:lnSpc>
            <a:spcBef>
              <a:spcPct val="0"/>
            </a:spcBef>
            <a:spcAft>
              <a:spcPct val="15000"/>
            </a:spcAft>
            <a:buChar char="••"/>
          </a:pPr>
          <a:endParaRPr lang="en-US" sz="1000" kern="1200"/>
        </a:p>
      </dsp:txBody>
      <dsp:txXfrm>
        <a:off x="2866161" y="1723161"/>
        <a:ext cx="2459235" cy="1475541"/>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0FF226D-B6C0-450B-93EE-721C0BB576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82FF08D-5372-46FE-8F21-CF4333B55CB9}">
  <ds:schemaRefs>
    <ds:schemaRef ds:uri="http://schemas.openxmlformats.org/officeDocument/2006/bibliography"/>
  </ds:schemaRefs>
</ds:datastoreItem>
</file>

<file path=customXml/itemProps6.xml><?xml version="1.0" encoding="utf-8"?>
<ds:datastoreItem xmlns:ds="http://schemas.openxmlformats.org/officeDocument/2006/customXml" ds:itemID="{821CF701-691A-4D3C-BEC2-98E4F2523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166</TotalTime>
  <Pages>27</Pages>
  <Words>1957</Words>
  <Characters>11156</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13087</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Windows User</cp:lastModifiedBy>
  <cp:revision>14</cp:revision>
  <cp:lastPrinted>2014-03-29T07:34:00Z</cp:lastPrinted>
  <dcterms:created xsi:type="dcterms:W3CDTF">2020-09-18T16:37:00Z</dcterms:created>
  <dcterms:modified xsi:type="dcterms:W3CDTF">2020-09-19T09:07:00Z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